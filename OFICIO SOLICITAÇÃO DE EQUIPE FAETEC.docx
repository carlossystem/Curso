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7215" w:rsidRDefault="00271A7C" w:rsidP="003836E4">
      <w:pPr>
        <w:tabs>
          <w:tab w:val="left" w:pos="1680"/>
        </w:tabs>
        <w:jc w:val="both"/>
        <w:rPr>
          <w:sz w:val="24"/>
          <w:szCs w:val="28"/>
        </w:rPr>
      </w:pPr>
      <w:r>
        <w:rPr>
          <w:sz w:val="24"/>
          <w:szCs w:val="28"/>
        </w:rPr>
        <w:t>Oficio nº 03</w:t>
      </w:r>
      <w:r w:rsidR="0041601F">
        <w:rPr>
          <w:sz w:val="24"/>
          <w:szCs w:val="28"/>
        </w:rPr>
        <w:t>/14032022</w:t>
      </w:r>
      <w:r w:rsidR="00E77215">
        <w:rPr>
          <w:sz w:val="24"/>
          <w:szCs w:val="28"/>
        </w:rPr>
        <w:tab/>
      </w:r>
      <w:r w:rsidR="00E77215">
        <w:rPr>
          <w:sz w:val="24"/>
          <w:szCs w:val="28"/>
        </w:rPr>
        <w:tab/>
      </w:r>
      <w:r w:rsidR="00E77215">
        <w:rPr>
          <w:sz w:val="24"/>
          <w:szCs w:val="28"/>
        </w:rPr>
        <w:tab/>
      </w:r>
      <w:r w:rsidR="00E77215">
        <w:rPr>
          <w:sz w:val="24"/>
          <w:szCs w:val="28"/>
        </w:rPr>
        <w:tab/>
      </w:r>
      <w:r w:rsidR="00E77215">
        <w:rPr>
          <w:sz w:val="24"/>
          <w:szCs w:val="28"/>
        </w:rPr>
        <w:tab/>
      </w:r>
    </w:p>
    <w:p w:rsidR="00E77215" w:rsidRDefault="00E77215" w:rsidP="003836E4">
      <w:pPr>
        <w:tabs>
          <w:tab w:val="left" w:pos="1680"/>
        </w:tabs>
        <w:jc w:val="both"/>
        <w:rPr>
          <w:sz w:val="24"/>
          <w:szCs w:val="28"/>
        </w:rPr>
      </w:pPr>
    </w:p>
    <w:p w:rsidR="003836E4" w:rsidRPr="002374E4" w:rsidRDefault="00E77215" w:rsidP="003836E4">
      <w:pPr>
        <w:tabs>
          <w:tab w:val="left" w:pos="1680"/>
        </w:tabs>
        <w:jc w:val="both"/>
        <w:rPr>
          <w:sz w:val="24"/>
          <w:szCs w:val="28"/>
        </w:rPr>
      </w:pPr>
      <w:r>
        <w:rPr>
          <w:sz w:val="24"/>
          <w:szCs w:val="28"/>
        </w:rPr>
        <w:tab/>
        <w:t xml:space="preserve">                                                              Resende</w:t>
      </w:r>
      <w:r w:rsidR="003836E4" w:rsidRPr="002374E4">
        <w:rPr>
          <w:sz w:val="24"/>
          <w:szCs w:val="28"/>
        </w:rPr>
        <w:t>, 1</w:t>
      </w:r>
      <w:r>
        <w:rPr>
          <w:sz w:val="24"/>
          <w:szCs w:val="28"/>
        </w:rPr>
        <w:t>4</w:t>
      </w:r>
      <w:r w:rsidR="003836E4" w:rsidRPr="002374E4">
        <w:rPr>
          <w:sz w:val="24"/>
          <w:szCs w:val="28"/>
        </w:rPr>
        <w:t xml:space="preserve"> de março de 2022.</w:t>
      </w:r>
    </w:p>
    <w:p w:rsidR="003836E4" w:rsidRDefault="003836E4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  <w:r>
        <w:rPr>
          <w:szCs w:val="24"/>
        </w:rPr>
        <w:t>À</w:t>
      </w:r>
    </w:p>
    <w:p w:rsidR="00A36B51" w:rsidRDefault="003836E4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  <w:r>
        <w:rPr>
          <w:szCs w:val="24"/>
        </w:rPr>
        <w:t>FAETEC</w:t>
      </w:r>
    </w:p>
    <w:p w:rsidR="003836E4" w:rsidRDefault="003836E4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  <w:r>
        <w:rPr>
          <w:szCs w:val="24"/>
        </w:rPr>
        <w:t>Coordenador da Presid</w:t>
      </w:r>
      <w:r w:rsidR="00FD122F">
        <w:rPr>
          <w:szCs w:val="24"/>
        </w:rPr>
        <w:t>ê</w:t>
      </w:r>
      <w:r>
        <w:rPr>
          <w:szCs w:val="24"/>
        </w:rPr>
        <w:t>ncia</w:t>
      </w:r>
    </w:p>
    <w:p w:rsidR="003836E4" w:rsidRDefault="005025E1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  <w:r>
        <w:rPr>
          <w:szCs w:val="24"/>
        </w:rPr>
        <w:t>Prezado</w:t>
      </w:r>
      <w:r w:rsidR="003836E4">
        <w:rPr>
          <w:szCs w:val="24"/>
        </w:rPr>
        <w:t xml:space="preserve"> Sr. Jose Henrique Vieira</w:t>
      </w:r>
    </w:p>
    <w:p w:rsidR="003836E4" w:rsidRDefault="003836E4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</w:p>
    <w:p w:rsidR="003836E4" w:rsidRDefault="003836E4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</w:p>
    <w:p w:rsidR="0041601F" w:rsidRDefault="00521CEB" w:rsidP="004D18D3">
      <w:pPr>
        <w:tabs>
          <w:tab w:val="left" w:pos="709"/>
        </w:tabs>
        <w:jc w:val="both"/>
        <w:rPr>
          <w:sz w:val="24"/>
          <w:szCs w:val="24"/>
        </w:rPr>
      </w:pPr>
      <w:r>
        <w:rPr>
          <w:szCs w:val="24"/>
        </w:rPr>
        <w:tab/>
      </w:r>
      <w:r w:rsidR="0041601F">
        <w:rPr>
          <w:szCs w:val="24"/>
        </w:rPr>
        <w:t>Pelo presente, s</w:t>
      </w:r>
      <w:r w:rsidR="004D18D3">
        <w:rPr>
          <w:sz w:val="24"/>
          <w:szCs w:val="24"/>
        </w:rPr>
        <w:t xml:space="preserve">olicitamos </w:t>
      </w:r>
      <w:r w:rsidR="0095530C">
        <w:rPr>
          <w:sz w:val="24"/>
          <w:szCs w:val="24"/>
        </w:rPr>
        <w:t xml:space="preserve"> </w:t>
      </w:r>
      <w:r w:rsidR="004D18D3">
        <w:rPr>
          <w:sz w:val="24"/>
          <w:szCs w:val="24"/>
        </w:rPr>
        <w:t xml:space="preserve">À V.Sra.  </w:t>
      </w:r>
      <w:r w:rsidR="00271A7C">
        <w:rPr>
          <w:sz w:val="24"/>
          <w:szCs w:val="24"/>
        </w:rPr>
        <w:t xml:space="preserve">a relação dos funcionários que irão receber o treinamento para se tornarem os multiplicadores </w:t>
      </w:r>
      <w:r w:rsidR="0041601F">
        <w:rPr>
          <w:sz w:val="24"/>
          <w:szCs w:val="24"/>
        </w:rPr>
        <w:t xml:space="preserve"> nas Unidades FAETEC</w:t>
      </w:r>
      <w:r w:rsidR="0095530C">
        <w:rPr>
          <w:sz w:val="24"/>
          <w:szCs w:val="24"/>
        </w:rPr>
        <w:t>.</w:t>
      </w:r>
    </w:p>
    <w:p w:rsidR="004D18D3" w:rsidRDefault="00271A7C" w:rsidP="004D18D3">
      <w:pPr>
        <w:tabs>
          <w:tab w:val="left" w:pos="709"/>
        </w:tabs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Se faz necessário os seguintes </w:t>
      </w:r>
      <w:r w:rsidR="0041601F">
        <w:rPr>
          <w:sz w:val="24"/>
          <w:szCs w:val="24"/>
        </w:rPr>
        <w:t xml:space="preserve"> dados</w:t>
      </w:r>
      <w:r>
        <w:rPr>
          <w:sz w:val="24"/>
          <w:szCs w:val="24"/>
        </w:rPr>
        <w:t xml:space="preserve"> dos comtemplados: Nome completo, filiação, CPF, Cargo/função e forma de escolha para o cargo. Essas informações serão necessárias para cadastrar o funcionário na base do Sistema para liberar login, senha e permissão de acesso ao Sistema de Gestão A</w:t>
      </w:r>
      <w:r w:rsidR="0041601F">
        <w:rPr>
          <w:sz w:val="24"/>
          <w:szCs w:val="24"/>
        </w:rPr>
        <w:t xml:space="preserve">cadêmico e </w:t>
      </w:r>
      <w:r w:rsidR="004D18D3">
        <w:rPr>
          <w:sz w:val="24"/>
          <w:szCs w:val="24"/>
        </w:rPr>
        <w:t xml:space="preserve"> Educacional </w:t>
      </w:r>
      <w:r w:rsidR="0041601F">
        <w:rPr>
          <w:sz w:val="24"/>
          <w:szCs w:val="24"/>
        </w:rPr>
        <w:t>da Rede de Ensino FAETEC</w:t>
      </w:r>
      <w:r w:rsidR="004D18D3">
        <w:rPr>
          <w:sz w:val="24"/>
          <w:szCs w:val="24"/>
        </w:rPr>
        <w:t xml:space="preserve">, </w:t>
      </w:r>
    </w:p>
    <w:p w:rsidR="0041601F" w:rsidRDefault="004D18D3" w:rsidP="004D18D3">
      <w:pPr>
        <w:tabs>
          <w:tab w:val="left" w:pos="709"/>
        </w:tabs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41601F" w:rsidRDefault="0041601F" w:rsidP="004D18D3">
      <w:pPr>
        <w:tabs>
          <w:tab w:val="left" w:pos="709"/>
        </w:tabs>
        <w:jc w:val="both"/>
        <w:rPr>
          <w:sz w:val="24"/>
          <w:szCs w:val="24"/>
        </w:rPr>
      </w:pPr>
    </w:p>
    <w:p w:rsidR="0041601F" w:rsidRDefault="0041601F" w:rsidP="004D18D3">
      <w:pPr>
        <w:tabs>
          <w:tab w:val="left" w:pos="709"/>
        </w:tabs>
        <w:jc w:val="both"/>
        <w:rPr>
          <w:sz w:val="24"/>
          <w:szCs w:val="24"/>
        </w:rPr>
      </w:pPr>
    </w:p>
    <w:p w:rsidR="0095530C" w:rsidRDefault="0095530C" w:rsidP="004D18D3">
      <w:pPr>
        <w:tabs>
          <w:tab w:val="left" w:pos="709"/>
        </w:tabs>
        <w:jc w:val="both"/>
        <w:rPr>
          <w:sz w:val="24"/>
          <w:szCs w:val="24"/>
        </w:rPr>
      </w:pPr>
    </w:p>
    <w:p w:rsidR="001B5726" w:rsidRDefault="001B5726" w:rsidP="004D18D3">
      <w:pPr>
        <w:tabs>
          <w:tab w:val="left" w:pos="709"/>
        </w:tabs>
        <w:jc w:val="both"/>
        <w:rPr>
          <w:szCs w:val="24"/>
        </w:rPr>
      </w:pPr>
      <w:r>
        <w:rPr>
          <w:szCs w:val="24"/>
        </w:rPr>
        <w:t>Atenciosamente</w:t>
      </w:r>
    </w:p>
    <w:p w:rsidR="0041601F" w:rsidRDefault="0041601F" w:rsidP="004D18D3">
      <w:pPr>
        <w:tabs>
          <w:tab w:val="left" w:pos="709"/>
        </w:tabs>
        <w:jc w:val="both"/>
        <w:rPr>
          <w:szCs w:val="24"/>
        </w:rPr>
      </w:pPr>
      <w:r>
        <w:rPr>
          <w:szCs w:val="24"/>
        </w:rPr>
        <w:t>José Ricardo Camara</w:t>
      </w:r>
    </w:p>
    <w:p w:rsidR="004D18D3" w:rsidRDefault="004D18D3" w:rsidP="004D18D3">
      <w:pPr>
        <w:tabs>
          <w:tab w:val="left" w:pos="709"/>
        </w:tabs>
        <w:jc w:val="both"/>
        <w:rPr>
          <w:szCs w:val="24"/>
        </w:rPr>
      </w:pPr>
      <w:r>
        <w:rPr>
          <w:szCs w:val="24"/>
        </w:rPr>
        <w:tab/>
      </w:r>
    </w:p>
    <w:p w:rsidR="001B5726" w:rsidRDefault="001B5726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</w:p>
    <w:p w:rsidR="002374E4" w:rsidRDefault="002374E4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</w:p>
    <w:sectPr w:rsidR="002374E4" w:rsidSect="0095530C">
      <w:headerReference w:type="even" r:id="rId8"/>
      <w:footerReference w:type="default" r:id="rId9"/>
      <w:headerReference w:type="first" r:id="rId10"/>
      <w:pgSz w:w="11906" w:h="16838"/>
      <w:pgMar w:top="1560" w:right="1701" w:bottom="1417" w:left="1701" w:header="709" w:footer="224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F05DC" w:rsidRDefault="008F05DC" w:rsidP="00987F83">
      <w:pPr>
        <w:spacing w:after="0" w:line="240" w:lineRule="auto"/>
      </w:pPr>
      <w:r>
        <w:separator/>
      </w:r>
    </w:p>
  </w:endnote>
  <w:endnote w:type="continuationSeparator" w:id="1">
    <w:p w:rsidR="008F05DC" w:rsidRDefault="008F05DC" w:rsidP="00987F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6AC6" w:rsidRDefault="005D1824" w:rsidP="00431A28">
    <w:pPr>
      <w:pStyle w:val="Rodap"/>
    </w:pPr>
    <w:r>
      <w:rPr>
        <w:noProof/>
        <w:lang w:val="pt-BR" w:eastAsia="pt-B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4.9pt;margin-top:11.5pt;width:239.45pt;height:75.1pt;z-index:251656192;mso-height-percent:200;mso-height-percent:200;mso-width-relative:margin;mso-height-relative:margin" strokecolor="white">
          <v:textbox style="mso-next-textbox:#_x0000_s1029;mso-fit-shape-to-text:t">
            <w:txbxContent>
              <w:p w:rsidR="00D6307D" w:rsidRPr="003359D4" w:rsidRDefault="00D6307D" w:rsidP="00D6307D">
                <w:pPr>
                  <w:spacing w:after="0" w:line="240" w:lineRule="auto"/>
                  <w:jc w:val="center"/>
                  <w:rPr>
                    <w:lang w:val="pt-BR"/>
                  </w:rPr>
                </w:pPr>
                <w:r w:rsidRPr="003359D4">
                  <w:rPr>
                    <w:lang w:val="pt-BR"/>
                  </w:rPr>
                  <w:t>Tera Comércio e Serviço LTDA-ME</w:t>
                </w:r>
              </w:p>
              <w:p w:rsidR="00D6307D" w:rsidRPr="003359D4" w:rsidRDefault="00D6307D" w:rsidP="00D6307D">
                <w:pPr>
                  <w:spacing w:after="0" w:line="240" w:lineRule="auto"/>
                  <w:jc w:val="center"/>
                  <w:rPr>
                    <w:lang w:val="pt-BR"/>
                  </w:rPr>
                </w:pPr>
                <w:r w:rsidRPr="003359D4">
                  <w:rPr>
                    <w:lang w:val="pt-BR"/>
                  </w:rPr>
                  <w:t>CNPJ:01.474.449/001-54</w:t>
                </w:r>
              </w:p>
              <w:p w:rsidR="00D6307D" w:rsidRPr="003359D4" w:rsidRDefault="00D6307D" w:rsidP="00D6307D">
                <w:pPr>
                  <w:spacing w:after="0" w:line="240" w:lineRule="auto"/>
                  <w:jc w:val="center"/>
                  <w:rPr>
                    <w:lang w:val="pt-BR"/>
                  </w:rPr>
                </w:pPr>
                <w:r w:rsidRPr="003359D4">
                  <w:rPr>
                    <w:lang w:val="pt-BR"/>
                  </w:rPr>
                  <w:t>Rua do Rosário, nº 1260 – Centro – Resende/RJ</w:t>
                </w:r>
              </w:p>
              <w:p w:rsidR="00D6307D" w:rsidRPr="003359D4" w:rsidRDefault="00D6307D" w:rsidP="00D6307D">
                <w:pPr>
                  <w:spacing w:after="0" w:line="240" w:lineRule="auto"/>
                  <w:jc w:val="center"/>
                  <w:rPr>
                    <w:lang w:val="pt-BR"/>
                  </w:rPr>
                </w:pPr>
                <w:r w:rsidRPr="003359D4">
                  <w:rPr>
                    <w:lang w:val="pt-BR"/>
                  </w:rPr>
                  <w:t>Tel.: (24) 33550352 (24) 999923014</w:t>
                </w:r>
              </w:p>
              <w:p w:rsidR="00D6307D" w:rsidRPr="003359D4" w:rsidRDefault="00D6307D" w:rsidP="00D6307D">
                <w:pPr>
                  <w:spacing w:after="0" w:line="240" w:lineRule="auto"/>
                  <w:jc w:val="center"/>
                  <w:rPr>
                    <w:lang w:val="pt-BR"/>
                  </w:rPr>
                </w:pPr>
                <w:r w:rsidRPr="003359D4">
                  <w:rPr>
                    <w:lang w:val="pt-BR"/>
                  </w:rPr>
                  <w:t>www.didaticadigital.com.br</w:t>
                </w:r>
              </w:p>
            </w:txbxContent>
          </v:textbox>
        </v:shape>
      </w:pict>
    </w:r>
    <w:r>
      <w:rPr>
        <w:noProof/>
        <w:lang w:val="pt-BR"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m 10" o:spid="_x0000_s1027" type="#_x0000_t75" alt="Timbrado Tera" style="position:absolute;margin-left:-1in;margin-top:20.9pt;width:567pt;height:95.2pt;z-index:-251659264;visibility:visible" wrapcoords="-29 0 -29 21452 21600 21452 21600 0 -29 0">
          <v:imagedata r:id="rId1" o:title=""/>
          <w10:wrap type="through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F05DC" w:rsidRDefault="008F05DC" w:rsidP="00987F83">
      <w:pPr>
        <w:spacing w:after="0" w:line="240" w:lineRule="auto"/>
      </w:pPr>
      <w:r>
        <w:separator/>
      </w:r>
    </w:p>
  </w:footnote>
  <w:footnote w:type="continuationSeparator" w:id="1">
    <w:p w:rsidR="008F05DC" w:rsidRDefault="008F05DC" w:rsidP="00987F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6AC6" w:rsidRDefault="005D1824">
    <w:pPr>
      <w:pStyle w:val="Cabealho"/>
    </w:pPr>
    <w:r>
      <w:rPr>
        <w:noProof/>
        <w:lang w:val="pt-BR"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41557" o:spid="_x0000_s1025" type="#_x0000_t75" style="position:absolute;margin-left:0;margin-top:0;width:596.15pt;height:842.4pt;z-index:-251657216;mso-position-horizontal:center;mso-position-horizontal-relative:margin;mso-position-vertical:center;mso-position-vertical-relative:margin" o:allowincell="f">
          <v:imagedata r:id="rId1" o:title="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6AC6" w:rsidRDefault="005D1824">
    <w:pPr>
      <w:pStyle w:val="Cabealho"/>
    </w:pPr>
    <w:r>
      <w:rPr>
        <w:noProof/>
        <w:lang w:val="pt-BR"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41556" o:spid="_x0000_s1028" type="#_x0000_t75" style="position:absolute;margin-left:0;margin-top:0;width:596.15pt;height:842.4pt;z-index:-251658240;mso-position-horizontal:center;mso-position-horizontal-relative:margin;mso-position-vertical:center;mso-position-vertical-relative:margin" o:allowincell="f">
          <v:imagedata r:id="rId1" o:title="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</w:abstractNum>
  <w:abstractNum w:abstractNumId="1">
    <w:nsid w:val="021F19B4"/>
    <w:multiLevelType w:val="hybridMultilevel"/>
    <w:tmpl w:val="7F1A70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436302"/>
    <w:multiLevelType w:val="hybridMultilevel"/>
    <w:tmpl w:val="2A1E4BD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2317B7"/>
    <w:multiLevelType w:val="hybridMultilevel"/>
    <w:tmpl w:val="08D8A0F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7AA28ED"/>
    <w:multiLevelType w:val="hybridMultilevel"/>
    <w:tmpl w:val="949CBF1E"/>
    <w:lvl w:ilvl="0" w:tplc="0416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5">
    <w:nsid w:val="16C77736"/>
    <w:multiLevelType w:val="multilevel"/>
    <w:tmpl w:val="2342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C23BC8"/>
    <w:multiLevelType w:val="hybridMultilevel"/>
    <w:tmpl w:val="3718E64A"/>
    <w:lvl w:ilvl="0" w:tplc="04160001">
      <w:start w:val="1"/>
      <w:numFmt w:val="bullet"/>
      <w:lvlText w:val=""/>
      <w:lvlJc w:val="left"/>
      <w:pPr>
        <w:ind w:left="222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4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6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8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0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2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4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6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86" w:hanging="360"/>
      </w:pPr>
      <w:rPr>
        <w:rFonts w:ascii="Wingdings" w:hAnsi="Wingdings" w:hint="default"/>
      </w:rPr>
    </w:lvl>
  </w:abstractNum>
  <w:abstractNum w:abstractNumId="7">
    <w:nsid w:val="294C7370"/>
    <w:multiLevelType w:val="hybridMultilevel"/>
    <w:tmpl w:val="CC1AAC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DF725BF"/>
    <w:multiLevelType w:val="hybridMultilevel"/>
    <w:tmpl w:val="7DD039E6"/>
    <w:lvl w:ilvl="0" w:tplc="0416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9">
    <w:nsid w:val="2E9B1A4C"/>
    <w:multiLevelType w:val="hybridMultilevel"/>
    <w:tmpl w:val="0A5250A4"/>
    <w:lvl w:ilvl="0" w:tplc="0416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0">
    <w:nsid w:val="35CF0029"/>
    <w:multiLevelType w:val="hybridMultilevel"/>
    <w:tmpl w:val="BF7C71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9F81312"/>
    <w:multiLevelType w:val="hybridMultilevel"/>
    <w:tmpl w:val="8BC0DB6E"/>
    <w:lvl w:ilvl="0" w:tplc="0416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2">
    <w:nsid w:val="434A4141"/>
    <w:multiLevelType w:val="hybridMultilevel"/>
    <w:tmpl w:val="4F4C8D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531072"/>
    <w:multiLevelType w:val="hybridMultilevel"/>
    <w:tmpl w:val="1134442E"/>
    <w:lvl w:ilvl="0" w:tplc="0416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4">
    <w:nsid w:val="466250F6"/>
    <w:multiLevelType w:val="hybridMultilevel"/>
    <w:tmpl w:val="862E271E"/>
    <w:lvl w:ilvl="0" w:tplc="0416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>
    <w:nsid w:val="47041C56"/>
    <w:multiLevelType w:val="hybridMultilevel"/>
    <w:tmpl w:val="746E45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C6A3E0C"/>
    <w:multiLevelType w:val="hybridMultilevel"/>
    <w:tmpl w:val="49607324"/>
    <w:lvl w:ilvl="0" w:tplc="0416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7">
    <w:nsid w:val="4CB90846"/>
    <w:multiLevelType w:val="hybridMultilevel"/>
    <w:tmpl w:val="0F36E6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ECA5394"/>
    <w:multiLevelType w:val="hybridMultilevel"/>
    <w:tmpl w:val="3F7605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A8200FA"/>
    <w:multiLevelType w:val="hybridMultilevel"/>
    <w:tmpl w:val="3A7ACC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9FB6E5A"/>
    <w:multiLevelType w:val="hybridMultilevel"/>
    <w:tmpl w:val="87C4105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7A6C5A60"/>
    <w:multiLevelType w:val="hybridMultilevel"/>
    <w:tmpl w:val="DF44CD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ADF08A7"/>
    <w:multiLevelType w:val="hybridMultilevel"/>
    <w:tmpl w:val="00308372"/>
    <w:lvl w:ilvl="0" w:tplc="04160001">
      <w:start w:val="1"/>
      <w:numFmt w:val="bullet"/>
      <w:lvlText w:val=""/>
      <w:lvlJc w:val="left"/>
      <w:pPr>
        <w:ind w:left="23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05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77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49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21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93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65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37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09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6"/>
  </w:num>
  <w:num w:numId="3">
    <w:abstractNumId w:val="15"/>
  </w:num>
  <w:num w:numId="4">
    <w:abstractNumId w:val="11"/>
  </w:num>
  <w:num w:numId="5">
    <w:abstractNumId w:val="13"/>
  </w:num>
  <w:num w:numId="6">
    <w:abstractNumId w:val="9"/>
  </w:num>
  <w:num w:numId="7">
    <w:abstractNumId w:val="6"/>
  </w:num>
  <w:num w:numId="8">
    <w:abstractNumId w:val="4"/>
  </w:num>
  <w:num w:numId="9">
    <w:abstractNumId w:val="22"/>
  </w:num>
  <w:num w:numId="10">
    <w:abstractNumId w:val="1"/>
  </w:num>
  <w:num w:numId="11">
    <w:abstractNumId w:val="3"/>
  </w:num>
  <w:num w:numId="12">
    <w:abstractNumId w:val="8"/>
  </w:num>
  <w:num w:numId="13">
    <w:abstractNumId w:val="18"/>
  </w:num>
  <w:num w:numId="14">
    <w:abstractNumId w:val="20"/>
  </w:num>
  <w:num w:numId="15">
    <w:abstractNumId w:val="7"/>
  </w:num>
  <w:num w:numId="16">
    <w:abstractNumId w:val="14"/>
  </w:num>
  <w:num w:numId="17">
    <w:abstractNumId w:val="12"/>
  </w:num>
  <w:num w:numId="18">
    <w:abstractNumId w:val="21"/>
  </w:num>
  <w:num w:numId="19">
    <w:abstractNumId w:val="17"/>
  </w:num>
  <w:num w:numId="20">
    <w:abstractNumId w:val="10"/>
  </w:num>
  <w:num w:numId="21">
    <w:abstractNumId w:val="5"/>
  </w:num>
  <w:num w:numId="22">
    <w:abstractNumId w:val="2"/>
  </w:num>
  <w:num w:numId="23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oNotTrackMoves/>
  <w:defaultTabStop w:val="708"/>
  <w:hyphenationZone w:val="425"/>
  <w:characterSpacingControl w:val="doNotCompress"/>
  <w:hdrShapeDefaults>
    <o:shapedefaults v:ext="edit" spidmax="819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40228"/>
    <w:rsid w:val="000077E1"/>
    <w:rsid w:val="0001496C"/>
    <w:rsid w:val="00043BF3"/>
    <w:rsid w:val="00090D7E"/>
    <w:rsid w:val="00093D58"/>
    <w:rsid w:val="00096070"/>
    <w:rsid w:val="000C5DBC"/>
    <w:rsid w:val="000D2FFA"/>
    <w:rsid w:val="000E1C5B"/>
    <w:rsid w:val="001352DA"/>
    <w:rsid w:val="00145C05"/>
    <w:rsid w:val="00160D9D"/>
    <w:rsid w:val="00164797"/>
    <w:rsid w:val="00180525"/>
    <w:rsid w:val="001812C4"/>
    <w:rsid w:val="00181C82"/>
    <w:rsid w:val="00183405"/>
    <w:rsid w:val="00187A68"/>
    <w:rsid w:val="001B5726"/>
    <w:rsid w:val="001C2CE6"/>
    <w:rsid w:val="001D77D1"/>
    <w:rsid w:val="001E6536"/>
    <w:rsid w:val="002374E4"/>
    <w:rsid w:val="0024510F"/>
    <w:rsid w:val="00247753"/>
    <w:rsid w:val="00254BD6"/>
    <w:rsid w:val="00265FAF"/>
    <w:rsid w:val="002674D9"/>
    <w:rsid w:val="00271A7C"/>
    <w:rsid w:val="00292B95"/>
    <w:rsid w:val="00296E95"/>
    <w:rsid w:val="002C2ECF"/>
    <w:rsid w:val="003065EB"/>
    <w:rsid w:val="00311AAE"/>
    <w:rsid w:val="003267F1"/>
    <w:rsid w:val="00340228"/>
    <w:rsid w:val="00341F43"/>
    <w:rsid w:val="0035259B"/>
    <w:rsid w:val="003602C5"/>
    <w:rsid w:val="003656A4"/>
    <w:rsid w:val="003836E4"/>
    <w:rsid w:val="003918C5"/>
    <w:rsid w:val="003A5945"/>
    <w:rsid w:val="003D4FFA"/>
    <w:rsid w:val="0041601F"/>
    <w:rsid w:val="00417E8F"/>
    <w:rsid w:val="0042430A"/>
    <w:rsid w:val="00431A28"/>
    <w:rsid w:val="004324EA"/>
    <w:rsid w:val="00456586"/>
    <w:rsid w:val="004666DB"/>
    <w:rsid w:val="00482A7C"/>
    <w:rsid w:val="004923B5"/>
    <w:rsid w:val="00493626"/>
    <w:rsid w:val="004C6A52"/>
    <w:rsid w:val="004D18D3"/>
    <w:rsid w:val="004D2D2B"/>
    <w:rsid w:val="005025E1"/>
    <w:rsid w:val="00510446"/>
    <w:rsid w:val="00521CEB"/>
    <w:rsid w:val="00532003"/>
    <w:rsid w:val="0054772F"/>
    <w:rsid w:val="0056030E"/>
    <w:rsid w:val="00595F6D"/>
    <w:rsid w:val="005A0E5A"/>
    <w:rsid w:val="005A267F"/>
    <w:rsid w:val="005A2CA0"/>
    <w:rsid w:val="005B4CD3"/>
    <w:rsid w:val="005C2EF9"/>
    <w:rsid w:val="005D1824"/>
    <w:rsid w:val="006245CB"/>
    <w:rsid w:val="00671118"/>
    <w:rsid w:val="00672FCD"/>
    <w:rsid w:val="00677E5F"/>
    <w:rsid w:val="006A04BA"/>
    <w:rsid w:val="006A44D4"/>
    <w:rsid w:val="006A576B"/>
    <w:rsid w:val="006F3CE5"/>
    <w:rsid w:val="00701A76"/>
    <w:rsid w:val="00710DC3"/>
    <w:rsid w:val="0071183B"/>
    <w:rsid w:val="00767B19"/>
    <w:rsid w:val="00774A3C"/>
    <w:rsid w:val="007770A3"/>
    <w:rsid w:val="00782CCE"/>
    <w:rsid w:val="00783F71"/>
    <w:rsid w:val="00786BD5"/>
    <w:rsid w:val="007B2F2A"/>
    <w:rsid w:val="007D0326"/>
    <w:rsid w:val="007D2B50"/>
    <w:rsid w:val="007E5C45"/>
    <w:rsid w:val="007E71A6"/>
    <w:rsid w:val="007F0CF0"/>
    <w:rsid w:val="007F6E5B"/>
    <w:rsid w:val="00821214"/>
    <w:rsid w:val="00826467"/>
    <w:rsid w:val="00836D54"/>
    <w:rsid w:val="00853518"/>
    <w:rsid w:val="00855B5C"/>
    <w:rsid w:val="00865A28"/>
    <w:rsid w:val="0086667D"/>
    <w:rsid w:val="00867617"/>
    <w:rsid w:val="008923F3"/>
    <w:rsid w:val="008944DE"/>
    <w:rsid w:val="008C50FC"/>
    <w:rsid w:val="008D7EE9"/>
    <w:rsid w:val="008E392A"/>
    <w:rsid w:val="008E50CF"/>
    <w:rsid w:val="008F05DC"/>
    <w:rsid w:val="0090129F"/>
    <w:rsid w:val="009015A6"/>
    <w:rsid w:val="00906C5F"/>
    <w:rsid w:val="00917D90"/>
    <w:rsid w:val="009220E0"/>
    <w:rsid w:val="009263A5"/>
    <w:rsid w:val="00930BF1"/>
    <w:rsid w:val="00952DB3"/>
    <w:rsid w:val="009542EC"/>
    <w:rsid w:val="0095530C"/>
    <w:rsid w:val="0096015C"/>
    <w:rsid w:val="00966C6A"/>
    <w:rsid w:val="00973F31"/>
    <w:rsid w:val="00974ADF"/>
    <w:rsid w:val="00987F83"/>
    <w:rsid w:val="009A6D9E"/>
    <w:rsid w:val="009B3C26"/>
    <w:rsid w:val="009D09E9"/>
    <w:rsid w:val="009D0B12"/>
    <w:rsid w:val="009E26DA"/>
    <w:rsid w:val="009F1BDE"/>
    <w:rsid w:val="00A342BA"/>
    <w:rsid w:val="00A36B51"/>
    <w:rsid w:val="00A4567B"/>
    <w:rsid w:val="00A67DED"/>
    <w:rsid w:val="00A76414"/>
    <w:rsid w:val="00A92DB6"/>
    <w:rsid w:val="00AA5231"/>
    <w:rsid w:val="00AA6AC6"/>
    <w:rsid w:val="00AB4C1C"/>
    <w:rsid w:val="00AB5B80"/>
    <w:rsid w:val="00AC008E"/>
    <w:rsid w:val="00AE505F"/>
    <w:rsid w:val="00AF585D"/>
    <w:rsid w:val="00B00F3E"/>
    <w:rsid w:val="00B07253"/>
    <w:rsid w:val="00B4407B"/>
    <w:rsid w:val="00B56714"/>
    <w:rsid w:val="00BA35AC"/>
    <w:rsid w:val="00BB204B"/>
    <w:rsid w:val="00BD4841"/>
    <w:rsid w:val="00BD5242"/>
    <w:rsid w:val="00BD5281"/>
    <w:rsid w:val="00BE2CAD"/>
    <w:rsid w:val="00C00928"/>
    <w:rsid w:val="00C32116"/>
    <w:rsid w:val="00C4101C"/>
    <w:rsid w:val="00C47B6A"/>
    <w:rsid w:val="00C60555"/>
    <w:rsid w:val="00C8649F"/>
    <w:rsid w:val="00C946E8"/>
    <w:rsid w:val="00CA1C75"/>
    <w:rsid w:val="00CB2AAC"/>
    <w:rsid w:val="00CB4CFF"/>
    <w:rsid w:val="00CC2C52"/>
    <w:rsid w:val="00CC4715"/>
    <w:rsid w:val="00CE35BD"/>
    <w:rsid w:val="00D14AB6"/>
    <w:rsid w:val="00D520A5"/>
    <w:rsid w:val="00D6307D"/>
    <w:rsid w:val="00D6742B"/>
    <w:rsid w:val="00D85F94"/>
    <w:rsid w:val="00DA443E"/>
    <w:rsid w:val="00E13092"/>
    <w:rsid w:val="00E15797"/>
    <w:rsid w:val="00E32FC0"/>
    <w:rsid w:val="00E647A2"/>
    <w:rsid w:val="00E71E28"/>
    <w:rsid w:val="00E77215"/>
    <w:rsid w:val="00E8601F"/>
    <w:rsid w:val="00E94B47"/>
    <w:rsid w:val="00EA778A"/>
    <w:rsid w:val="00EB304C"/>
    <w:rsid w:val="00EE24C5"/>
    <w:rsid w:val="00EF56C2"/>
    <w:rsid w:val="00F1071C"/>
    <w:rsid w:val="00F15137"/>
    <w:rsid w:val="00F236EA"/>
    <w:rsid w:val="00F44578"/>
    <w:rsid w:val="00F72ED5"/>
    <w:rsid w:val="00F75D00"/>
    <w:rsid w:val="00F767AD"/>
    <w:rsid w:val="00F806EA"/>
    <w:rsid w:val="00F81709"/>
    <w:rsid w:val="00F82F12"/>
    <w:rsid w:val="00F920CE"/>
    <w:rsid w:val="00F96471"/>
    <w:rsid w:val="00FA7FE7"/>
    <w:rsid w:val="00FB2658"/>
    <w:rsid w:val="00FB4BA8"/>
    <w:rsid w:val="00FB53E3"/>
    <w:rsid w:val="00FC1B48"/>
    <w:rsid w:val="00FC6646"/>
    <w:rsid w:val="00FD12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1F43"/>
    <w:pPr>
      <w:spacing w:after="200" w:line="276" w:lineRule="auto"/>
    </w:pPr>
    <w:rPr>
      <w:sz w:val="22"/>
      <w:szCs w:val="22"/>
      <w:lang w:val="pt-PT" w:eastAsia="en-US"/>
    </w:rPr>
  </w:style>
  <w:style w:type="paragraph" w:styleId="Ttulo1">
    <w:name w:val="heading 1"/>
    <w:basedOn w:val="Normal"/>
    <w:next w:val="Normal"/>
    <w:link w:val="Ttulo1Char"/>
    <w:uiPriority w:val="99"/>
    <w:qFormat/>
    <w:rsid w:val="00952DB3"/>
    <w:pPr>
      <w:keepNext/>
      <w:numPr>
        <w:numId w:val="1"/>
      </w:numPr>
      <w:suppressAutoHyphens/>
      <w:spacing w:after="0" w:line="240" w:lineRule="auto"/>
      <w:outlineLvl w:val="0"/>
    </w:pPr>
    <w:rPr>
      <w:rFonts w:ascii="Arial" w:eastAsia="Times New Roman" w:hAnsi="Arial" w:cs="Arial"/>
      <w:b/>
      <w:bCs/>
      <w:sz w:val="28"/>
      <w:szCs w:val="24"/>
      <w:lang w:val="pt-BR" w:eastAsia="ar-SA"/>
    </w:rPr>
  </w:style>
  <w:style w:type="paragraph" w:styleId="Ttulo2">
    <w:name w:val="heading 2"/>
    <w:basedOn w:val="Normal"/>
    <w:next w:val="Normal"/>
    <w:link w:val="Ttulo2Char"/>
    <w:uiPriority w:val="99"/>
    <w:qFormat/>
    <w:rsid w:val="00952DB3"/>
    <w:pPr>
      <w:keepNext/>
      <w:numPr>
        <w:ilvl w:val="1"/>
        <w:numId w:val="1"/>
      </w:numPr>
      <w:suppressAutoHyphens/>
      <w:spacing w:after="0" w:line="240" w:lineRule="auto"/>
      <w:jc w:val="center"/>
      <w:outlineLvl w:val="1"/>
    </w:pPr>
    <w:rPr>
      <w:rFonts w:ascii="Arial" w:eastAsia="Times New Roman" w:hAnsi="Arial" w:cs="Arial"/>
      <w:b/>
      <w:bCs/>
      <w:sz w:val="20"/>
      <w:szCs w:val="24"/>
      <w:lang w:val="pt-BR"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9"/>
    <w:locked/>
    <w:rsid w:val="00952DB3"/>
    <w:rPr>
      <w:rFonts w:ascii="Arial" w:hAnsi="Arial" w:cs="Arial"/>
      <w:b/>
      <w:bCs/>
      <w:sz w:val="24"/>
      <w:szCs w:val="24"/>
      <w:lang w:eastAsia="ar-SA" w:bidi="ar-SA"/>
    </w:rPr>
  </w:style>
  <w:style w:type="character" w:customStyle="1" w:styleId="Ttulo2Char">
    <w:name w:val="Título 2 Char"/>
    <w:link w:val="Ttulo2"/>
    <w:uiPriority w:val="99"/>
    <w:locked/>
    <w:rsid w:val="00952DB3"/>
    <w:rPr>
      <w:rFonts w:ascii="Arial" w:hAnsi="Arial" w:cs="Arial"/>
      <w:b/>
      <w:bCs/>
      <w:sz w:val="24"/>
      <w:szCs w:val="24"/>
      <w:lang w:eastAsia="ar-SA" w:bidi="ar-SA"/>
    </w:rPr>
  </w:style>
  <w:style w:type="paragraph" w:styleId="Cabealho">
    <w:name w:val="header"/>
    <w:basedOn w:val="Normal"/>
    <w:link w:val="CabealhoChar"/>
    <w:uiPriority w:val="99"/>
    <w:semiHidden/>
    <w:rsid w:val="00987F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link w:val="Cabealho"/>
    <w:uiPriority w:val="99"/>
    <w:semiHidden/>
    <w:locked/>
    <w:rsid w:val="00987F83"/>
    <w:rPr>
      <w:rFonts w:cs="Times New Roman"/>
    </w:rPr>
  </w:style>
  <w:style w:type="paragraph" w:styleId="Rodap">
    <w:name w:val="footer"/>
    <w:basedOn w:val="Normal"/>
    <w:link w:val="RodapChar"/>
    <w:uiPriority w:val="99"/>
    <w:semiHidden/>
    <w:rsid w:val="00987F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link w:val="Rodap"/>
    <w:uiPriority w:val="99"/>
    <w:semiHidden/>
    <w:locked/>
    <w:rsid w:val="00987F83"/>
    <w:rPr>
      <w:rFonts w:cs="Times New Roman"/>
    </w:rPr>
  </w:style>
  <w:style w:type="character" w:customStyle="1" w:styleId="verde12">
    <w:name w:val="verde_12"/>
    <w:uiPriority w:val="99"/>
    <w:rsid w:val="00E94B47"/>
    <w:rPr>
      <w:rFonts w:cs="Times New Roman"/>
    </w:rPr>
  </w:style>
  <w:style w:type="paragraph" w:styleId="Textodebalo">
    <w:name w:val="Balloon Text"/>
    <w:basedOn w:val="Normal"/>
    <w:link w:val="TextodebaloChar"/>
    <w:uiPriority w:val="99"/>
    <w:semiHidden/>
    <w:rsid w:val="00952D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locked/>
    <w:rsid w:val="00952DB3"/>
    <w:rPr>
      <w:rFonts w:ascii="Tahoma" w:hAnsi="Tahoma" w:cs="Tahoma"/>
      <w:sz w:val="16"/>
      <w:szCs w:val="16"/>
      <w:lang w:val="pt-PT" w:eastAsia="en-US"/>
    </w:rPr>
  </w:style>
  <w:style w:type="paragraph" w:styleId="PargrafodaLista">
    <w:name w:val="List Paragraph"/>
    <w:basedOn w:val="Normal"/>
    <w:uiPriority w:val="99"/>
    <w:qFormat/>
    <w:rsid w:val="0082121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E24C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pt-BR"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00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ogo\Desktop\Jobs%20em%20desenvolvimento\Didatica%20Digital\Did&#225;tica%20Digital%20-%20Timbrado.dotx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BB0567A-F26E-476A-A0BF-CAE0B97E2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Didática Digital - Timbrado.dotx</Template>
  <TotalTime>42</TotalTime>
  <Pages>1</Pages>
  <Words>113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jhkh</vt:lpstr>
    </vt:vector>
  </TitlesOfParts>
  <Company/>
  <LinksUpToDate>false</LinksUpToDate>
  <CharactersWithSpaces>728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jhkh</dc:title>
  <dc:creator>DIDATICA DIGITAL</dc:creator>
  <cp:lastModifiedBy>Cliente</cp:lastModifiedBy>
  <cp:revision>7</cp:revision>
  <cp:lastPrinted>2022-03-09T17:13:00Z</cp:lastPrinted>
  <dcterms:created xsi:type="dcterms:W3CDTF">2022-03-11T17:16:00Z</dcterms:created>
  <dcterms:modified xsi:type="dcterms:W3CDTF">2022-03-11T19:23:00Z</dcterms:modified>
</cp:coreProperties>
</file>