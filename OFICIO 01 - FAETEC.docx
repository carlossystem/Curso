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36E4" w:rsidRDefault="00381A4F" w:rsidP="003836E4">
      <w:pPr>
        <w:tabs>
          <w:tab w:val="left" w:pos="1680"/>
        </w:tabs>
        <w:jc w:val="both"/>
        <w:rPr>
          <w:szCs w:val="24"/>
        </w:rPr>
      </w:pPr>
      <w:r>
        <w:rPr>
          <w:szCs w:val="24"/>
        </w:rPr>
        <w:t>Oficío nº: 01/</w:t>
      </w:r>
      <w:r w:rsidR="0054056B">
        <w:rPr>
          <w:szCs w:val="24"/>
        </w:rPr>
        <w:t>1403</w:t>
      </w:r>
      <w:r>
        <w:rPr>
          <w:szCs w:val="24"/>
        </w:rPr>
        <w:t>22</w:t>
      </w:r>
      <w:r w:rsidR="003836E4">
        <w:rPr>
          <w:szCs w:val="24"/>
        </w:rPr>
        <w:tab/>
      </w:r>
      <w:r w:rsidR="003836E4">
        <w:rPr>
          <w:szCs w:val="24"/>
        </w:rPr>
        <w:tab/>
      </w:r>
      <w:r w:rsidR="003836E4">
        <w:rPr>
          <w:szCs w:val="24"/>
        </w:rPr>
        <w:tab/>
      </w:r>
      <w:r w:rsidR="003836E4">
        <w:rPr>
          <w:szCs w:val="24"/>
        </w:rPr>
        <w:tab/>
      </w:r>
      <w:r w:rsidR="003836E4">
        <w:rPr>
          <w:szCs w:val="24"/>
        </w:rPr>
        <w:tab/>
      </w:r>
      <w:r w:rsidR="003836E4">
        <w:rPr>
          <w:szCs w:val="24"/>
        </w:rPr>
        <w:tab/>
      </w:r>
      <w:r w:rsidR="00C53CD1">
        <w:rPr>
          <w:szCs w:val="24"/>
        </w:rPr>
        <w:t>Resende</w:t>
      </w:r>
      <w:r w:rsidR="003836E4">
        <w:rPr>
          <w:szCs w:val="24"/>
        </w:rPr>
        <w:t>, 1</w:t>
      </w:r>
      <w:r w:rsidR="00C53CD1">
        <w:rPr>
          <w:szCs w:val="24"/>
        </w:rPr>
        <w:t>4</w:t>
      </w:r>
      <w:r w:rsidR="003836E4">
        <w:rPr>
          <w:szCs w:val="24"/>
        </w:rPr>
        <w:t xml:space="preserve"> de março de 2022.</w:t>
      </w:r>
    </w:p>
    <w:p w:rsidR="00722DB8" w:rsidRDefault="00722DB8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</w:p>
    <w:p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  <w:r>
        <w:rPr>
          <w:szCs w:val="24"/>
        </w:rPr>
        <w:t>À</w:t>
      </w:r>
    </w:p>
    <w:p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  <w:r>
        <w:rPr>
          <w:szCs w:val="24"/>
        </w:rPr>
        <w:t>FAETEC</w:t>
      </w:r>
    </w:p>
    <w:p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  <w:r>
        <w:rPr>
          <w:szCs w:val="24"/>
        </w:rPr>
        <w:t>Coordenador da Presidencia</w:t>
      </w:r>
    </w:p>
    <w:p w:rsidR="003836E4" w:rsidRDefault="003C41DA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  <w:r>
        <w:rPr>
          <w:szCs w:val="24"/>
        </w:rPr>
        <w:t xml:space="preserve">Prezado, </w:t>
      </w:r>
      <w:r w:rsidR="00A202DF">
        <w:rPr>
          <w:szCs w:val="24"/>
        </w:rPr>
        <w:t>Sr. José</w:t>
      </w:r>
      <w:r w:rsidR="003836E4">
        <w:rPr>
          <w:szCs w:val="24"/>
        </w:rPr>
        <w:t xml:space="preserve"> Henrique Vieira</w:t>
      </w:r>
    </w:p>
    <w:p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</w:p>
    <w:p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</w:p>
    <w:p w:rsidR="001B5726" w:rsidRDefault="00521CEB" w:rsidP="004D18D3">
      <w:pPr>
        <w:tabs>
          <w:tab w:val="left" w:pos="709"/>
        </w:tabs>
        <w:jc w:val="both"/>
        <w:rPr>
          <w:sz w:val="24"/>
          <w:szCs w:val="24"/>
        </w:rPr>
      </w:pPr>
      <w:r>
        <w:rPr>
          <w:szCs w:val="24"/>
        </w:rPr>
        <w:tab/>
      </w:r>
      <w:r w:rsidR="00CD4A72">
        <w:rPr>
          <w:szCs w:val="24"/>
        </w:rPr>
        <w:t>Pelo presente, s</w:t>
      </w:r>
      <w:r w:rsidR="004D18D3">
        <w:rPr>
          <w:sz w:val="24"/>
          <w:szCs w:val="24"/>
        </w:rPr>
        <w:t xml:space="preserve">olicitamos À V.Sra.  </w:t>
      </w:r>
      <w:r w:rsidR="00CD4A72">
        <w:rPr>
          <w:sz w:val="24"/>
          <w:szCs w:val="24"/>
        </w:rPr>
        <w:t xml:space="preserve">o arquivo do Censo Escolar, ano base </w:t>
      </w:r>
      <w:r w:rsidR="004D18D3">
        <w:rPr>
          <w:sz w:val="24"/>
          <w:szCs w:val="24"/>
        </w:rPr>
        <w:t>2020</w:t>
      </w:r>
      <w:r w:rsidR="00CD4A72">
        <w:rPr>
          <w:sz w:val="24"/>
          <w:szCs w:val="24"/>
        </w:rPr>
        <w:t xml:space="preserve">/2021, e demais </w:t>
      </w:r>
      <w:r w:rsidR="004D18D3">
        <w:rPr>
          <w:sz w:val="24"/>
          <w:szCs w:val="24"/>
        </w:rPr>
        <w:t xml:space="preserve"> arquivo</w:t>
      </w:r>
      <w:r w:rsidR="00CD4A72">
        <w:rPr>
          <w:sz w:val="24"/>
          <w:szCs w:val="24"/>
        </w:rPr>
        <w:t>s de dados referentes as Unidades FAETE</w:t>
      </w:r>
      <w:r w:rsidR="006A4A09">
        <w:rPr>
          <w:sz w:val="24"/>
          <w:szCs w:val="24"/>
        </w:rPr>
        <w:t>C</w:t>
      </w:r>
      <w:r w:rsidR="00CD4A72">
        <w:rPr>
          <w:sz w:val="24"/>
          <w:szCs w:val="24"/>
        </w:rPr>
        <w:t xml:space="preserve"> de todo o Estado do Rio de Janeiro</w:t>
      </w:r>
      <w:r w:rsidR="004D18D3">
        <w:rPr>
          <w:sz w:val="24"/>
          <w:szCs w:val="24"/>
        </w:rPr>
        <w:t xml:space="preserve">  para importação dos dados.</w:t>
      </w:r>
    </w:p>
    <w:p w:rsidR="004D18D3" w:rsidRDefault="00CD4A72" w:rsidP="004D18D3">
      <w:pPr>
        <w:tabs>
          <w:tab w:val="left" w:pos="709"/>
        </w:tabs>
        <w:jc w:val="both"/>
        <w:rPr>
          <w:sz w:val="24"/>
          <w:szCs w:val="24"/>
        </w:rPr>
      </w:pPr>
      <w:r>
        <w:rPr>
          <w:sz w:val="24"/>
          <w:szCs w:val="24"/>
        </w:rPr>
        <w:tab/>
        <w:t>Estes dados serão</w:t>
      </w:r>
      <w:r w:rsidR="00C53CD1">
        <w:rPr>
          <w:sz w:val="24"/>
          <w:szCs w:val="24"/>
        </w:rPr>
        <w:t xml:space="preserve"> inseridos</w:t>
      </w:r>
      <w:r w:rsidR="002E0636">
        <w:rPr>
          <w:sz w:val="24"/>
          <w:szCs w:val="24"/>
        </w:rPr>
        <w:t xml:space="preserve"> e armazenados </w:t>
      </w:r>
      <w:r w:rsidR="00C53CD1">
        <w:rPr>
          <w:sz w:val="24"/>
          <w:szCs w:val="24"/>
        </w:rPr>
        <w:t xml:space="preserve"> no sistema de Gestão</w:t>
      </w:r>
      <w:r w:rsidR="002E0636">
        <w:rPr>
          <w:sz w:val="24"/>
          <w:szCs w:val="24"/>
        </w:rPr>
        <w:t xml:space="preserve"> Acadêmico e</w:t>
      </w:r>
      <w:r w:rsidR="00C53CD1">
        <w:rPr>
          <w:sz w:val="24"/>
          <w:szCs w:val="24"/>
        </w:rPr>
        <w:t xml:space="preserve"> Educacional</w:t>
      </w:r>
      <w:r w:rsidR="002E0636">
        <w:rPr>
          <w:sz w:val="24"/>
          <w:szCs w:val="24"/>
        </w:rPr>
        <w:t xml:space="preserve">, </w:t>
      </w:r>
      <w:r w:rsidR="00C53CD1">
        <w:rPr>
          <w:sz w:val="24"/>
          <w:szCs w:val="24"/>
        </w:rPr>
        <w:t xml:space="preserve"> para </w:t>
      </w:r>
      <w:r w:rsidR="004D18D3">
        <w:rPr>
          <w:sz w:val="24"/>
          <w:szCs w:val="24"/>
        </w:rPr>
        <w:t xml:space="preserve"> darmos prosseguimento a</w:t>
      </w:r>
      <w:r w:rsidR="002E0636">
        <w:rPr>
          <w:sz w:val="24"/>
          <w:szCs w:val="24"/>
        </w:rPr>
        <w:t xml:space="preserve"> implantação</w:t>
      </w:r>
      <w:r w:rsidR="006A4A09">
        <w:rPr>
          <w:sz w:val="24"/>
          <w:szCs w:val="24"/>
        </w:rPr>
        <w:t xml:space="preserve"> do Sistema</w:t>
      </w:r>
      <w:r w:rsidR="00E929AA">
        <w:rPr>
          <w:sz w:val="24"/>
          <w:szCs w:val="24"/>
        </w:rPr>
        <w:t xml:space="preserve"> de Gestão.</w:t>
      </w:r>
    </w:p>
    <w:p w:rsidR="00E929AA" w:rsidRDefault="00E929AA" w:rsidP="000A3F6E">
      <w:pPr>
        <w:tabs>
          <w:tab w:val="left" w:pos="709"/>
        </w:tabs>
        <w:jc w:val="both"/>
        <w:rPr>
          <w:szCs w:val="24"/>
        </w:rPr>
      </w:pPr>
    </w:p>
    <w:p w:rsidR="00E929AA" w:rsidRDefault="00E929AA" w:rsidP="000A3F6E">
      <w:pPr>
        <w:tabs>
          <w:tab w:val="left" w:pos="709"/>
        </w:tabs>
        <w:jc w:val="both"/>
        <w:rPr>
          <w:szCs w:val="24"/>
        </w:rPr>
      </w:pPr>
    </w:p>
    <w:p w:rsidR="00E929AA" w:rsidRDefault="00E929AA" w:rsidP="000A3F6E">
      <w:pPr>
        <w:tabs>
          <w:tab w:val="left" w:pos="709"/>
        </w:tabs>
        <w:jc w:val="both"/>
        <w:rPr>
          <w:szCs w:val="24"/>
        </w:rPr>
      </w:pPr>
    </w:p>
    <w:p w:rsidR="00E929AA" w:rsidRDefault="00E929AA" w:rsidP="000A3F6E">
      <w:pPr>
        <w:tabs>
          <w:tab w:val="left" w:pos="709"/>
        </w:tabs>
        <w:jc w:val="both"/>
        <w:rPr>
          <w:szCs w:val="24"/>
        </w:rPr>
      </w:pPr>
    </w:p>
    <w:p w:rsidR="00E929AA" w:rsidRDefault="00E929AA" w:rsidP="000A3F6E">
      <w:pPr>
        <w:tabs>
          <w:tab w:val="left" w:pos="709"/>
        </w:tabs>
        <w:jc w:val="both"/>
        <w:rPr>
          <w:szCs w:val="24"/>
        </w:rPr>
      </w:pPr>
    </w:p>
    <w:p w:rsidR="00E929AA" w:rsidRDefault="00E929AA" w:rsidP="000A3F6E">
      <w:pPr>
        <w:tabs>
          <w:tab w:val="left" w:pos="709"/>
        </w:tabs>
        <w:jc w:val="both"/>
        <w:rPr>
          <w:szCs w:val="24"/>
        </w:rPr>
      </w:pPr>
    </w:p>
    <w:p w:rsidR="000A3F6E" w:rsidRDefault="000A3F6E" w:rsidP="000A3F6E">
      <w:pPr>
        <w:tabs>
          <w:tab w:val="left" w:pos="709"/>
        </w:tabs>
        <w:jc w:val="both"/>
        <w:rPr>
          <w:szCs w:val="24"/>
        </w:rPr>
      </w:pPr>
      <w:r>
        <w:rPr>
          <w:szCs w:val="24"/>
        </w:rPr>
        <w:t>Atenciosamente</w:t>
      </w:r>
    </w:p>
    <w:p w:rsidR="006A4A09" w:rsidRDefault="00E929AA" w:rsidP="004D18D3">
      <w:pPr>
        <w:tabs>
          <w:tab w:val="left" w:pos="709"/>
        </w:tabs>
        <w:jc w:val="both"/>
        <w:rPr>
          <w:sz w:val="24"/>
          <w:szCs w:val="24"/>
        </w:rPr>
      </w:pPr>
      <w:r>
        <w:rPr>
          <w:sz w:val="24"/>
          <w:szCs w:val="24"/>
        </w:rPr>
        <w:t>J</w:t>
      </w:r>
      <w:r w:rsidR="00545B46">
        <w:rPr>
          <w:sz w:val="24"/>
          <w:szCs w:val="24"/>
        </w:rPr>
        <w:t xml:space="preserve">osé </w:t>
      </w:r>
      <w:r w:rsidR="000A3F6E">
        <w:rPr>
          <w:sz w:val="24"/>
          <w:szCs w:val="24"/>
        </w:rPr>
        <w:t>Ricardo Camara</w:t>
      </w:r>
    </w:p>
    <w:p w:rsidR="00545B46" w:rsidRDefault="00545B46" w:rsidP="004D18D3">
      <w:pPr>
        <w:tabs>
          <w:tab w:val="left" w:pos="709"/>
        </w:tabs>
        <w:jc w:val="both"/>
        <w:rPr>
          <w:szCs w:val="24"/>
        </w:rPr>
      </w:pPr>
    </w:p>
    <w:p w:rsidR="004D18D3" w:rsidRDefault="004D18D3" w:rsidP="004D18D3">
      <w:pPr>
        <w:tabs>
          <w:tab w:val="left" w:pos="709"/>
        </w:tabs>
        <w:jc w:val="both"/>
        <w:rPr>
          <w:szCs w:val="24"/>
        </w:rPr>
      </w:pPr>
      <w:r>
        <w:rPr>
          <w:szCs w:val="24"/>
        </w:rPr>
        <w:tab/>
      </w:r>
    </w:p>
    <w:p w:rsidR="001B5726" w:rsidRDefault="001B5726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</w:p>
    <w:sectPr w:rsidR="001B5726" w:rsidSect="00652BAB">
      <w:headerReference w:type="even" r:id="rId8"/>
      <w:footerReference w:type="default" r:id="rId9"/>
      <w:headerReference w:type="first" r:id="rId10"/>
      <w:pgSz w:w="11906" w:h="16838"/>
      <w:pgMar w:top="1702" w:right="1701" w:bottom="1417" w:left="1701" w:header="709" w:footer="1962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3244" w:rsidRDefault="00053244" w:rsidP="00987F83">
      <w:pPr>
        <w:spacing w:after="0" w:line="240" w:lineRule="auto"/>
      </w:pPr>
      <w:r>
        <w:separator/>
      </w:r>
    </w:p>
  </w:endnote>
  <w:endnote w:type="continuationSeparator" w:id="1">
    <w:p w:rsidR="00053244" w:rsidRDefault="00053244" w:rsidP="00987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6AC6" w:rsidRDefault="003C41DA" w:rsidP="00431A28">
    <w:pPr>
      <w:pStyle w:val="Rodap"/>
    </w:pPr>
    <w:r>
      <w:rPr>
        <w:noProof/>
        <w:lang w:val="pt-BR" w:eastAsia="pt-B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40.65pt;margin-top:14.7pt;width:239.45pt;height:75.1pt;z-index:251656192;mso-height-percent:200;mso-height-percent:200;mso-width-relative:margin;mso-height-relative:margin" strokecolor="white">
          <v:textbox style="mso-next-textbox:#_x0000_s1029;mso-fit-shape-to-text:t">
            <w:txbxContent>
              <w:p w:rsidR="00D6307D" w:rsidRPr="003359D4" w:rsidRDefault="00D6307D" w:rsidP="00D6307D">
                <w:pPr>
                  <w:spacing w:after="0" w:line="240" w:lineRule="auto"/>
                  <w:jc w:val="center"/>
                  <w:rPr>
                    <w:lang w:val="pt-BR"/>
                  </w:rPr>
                </w:pPr>
                <w:r w:rsidRPr="003359D4">
                  <w:rPr>
                    <w:lang w:val="pt-BR"/>
                  </w:rPr>
                  <w:t>Tera Comércio e Serviço LTDA-ME</w:t>
                </w:r>
              </w:p>
              <w:p w:rsidR="00D6307D" w:rsidRPr="003359D4" w:rsidRDefault="00D6307D" w:rsidP="00D6307D">
                <w:pPr>
                  <w:spacing w:after="0" w:line="240" w:lineRule="auto"/>
                  <w:jc w:val="center"/>
                  <w:rPr>
                    <w:lang w:val="pt-BR"/>
                  </w:rPr>
                </w:pPr>
                <w:r w:rsidRPr="003359D4">
                  <w:rPr>
                    <w:lang w:val="pt-BR"/>
                  </w:rPr>
                  <w:t>CNPJ:01.474.449/001-54</w:t>
                </w:r>
              </w:p>
              <w:p w:rsidR="00D6307D" w:rsidRPr="003359D4" w:rsidRDefault="00D6307D" w:rsidP="00D6307D">
                <w:pPr>
                  <w:spacing w:after="0" w:line="240" w:lineRule="auto"/>
                  <w:jc w:val="center"/>
                  <w:rPr>
                    <w:lang w:val="pt-BR"/>
                  </w:rPr>
                </w:pPr>
                <w:r w:rsidRPr="003359D4">
                  <w:rPr>
                    <w:lang w:val="pt-BR"/>
                  </w:rPr>
                  <w:t>Rua do Rosário, nº 1260 – Centro – Resende/RJ</w:t>
                </w:r>
              </w:p>
              <w:p w:rsidR="00D6307D" w:rsidRPr="003359D4" w:rsidRDefault="00D6307D" w:rsidP="00D6307D">
                <w:pPr>
                  <w:spacing w:after="0" w:line="240" w:lineRule="auto"/>
                  <w:jc w:val="center"/>
                  <w:rPr>
                    <w:lang w:val="pt-BR"/>
                  </w:rPr>
                </w:pPr>
                <w:r w:rsidRPr="003359D4">
                  <w:rPr>
                    <w:lang w:val="pt-BR"/>
                  </w:rPr>
                  <w:t>Tel.: (24) 33550352 (24) 999923014</w:t>
                </w:r>
              </w:p>
              <w:p w:rsidR="00D6307D" w:rsidRPr="003359D4" w:rsidRDefault="00D6307D" w:rsidP="00D6307D">
                <w:pPr>
                  <w:spacing w:after="0" w:line="240" w:lineRule="auto"/>
                  <w:jc w:val="center"/>
                  <w:rPr>
                    <w:lang w:val="pt-BR"/>
                  </w:rPr>
                </w:pPr>
                <w:r w:rsidRPr="003359D4">
                  <w:rPr>
                    <w:lang w:val="pt-BR"/>
                  </w:rPr>
                  <w:t>www.didaticadigital.com.br</w:t>
                </w:r>
              </w:p>
            </w:txbxContent>
          </v:textbox>
        </v:shape>
      </w:pict>
    </w: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10" o:spid="_x0000_s1027" type="#_x0000_t75" alt="Timbrado Tera" style="position:absolute;margin-left:-1in;margin-top:9.65pt;width:567pt;height:95.2pt;z-index:-251659264;visibility:visible" wrapcoords="-29 0 -29 21452 21600 21452 21600 0 -29 0">
          <v:imagedata r:id="rId1" o:title=""/>
          <w10:wrap type="through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3244" w:rsidRDefault="00053244" w:rsidP="00987F83">
      <w:pPr>
        <w:spacing w:after="0" w:line="240" w:lineRule="auto"/>
      </w:pPr>
      <w:r>
        <w:separator/>
      </w:r>
    </w:p>
  </w:footnote>
  <w:footnote w:type="continuationSeparator" w:id="1">
    <w:p w:rsidR="00053244" w:rsidRDefault="00053244" w:rsidP="00987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6AC6" w:rsidRDefault="00076297">
    <w:pPr>
      <w:pStyle w:val="Cabealho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1557" o:spid="_x0000_s1025" type="#_x0000_t75" style="position:absolute;margin-left:0;margin-top:0;width:596.15pt;height:842.4pt;z-index:-251657216;mso-position-horizontal:center;mso-position-horizontal-relative:margin;mso-position-vertical:center;mso-position-vertical-relative:margin" o:allowincell="f">
          <v:imagedata r:id="rId1" o:title="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6AC6" w:rsidRDefault="00076297">
    <w:pPr>
      <w:pStyle w:val="Cabealho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1556" o:spid="_x0000_s1028" type="#_x0000_t75" style="position:absolute;margin-left:0;margin-top:0;width:596.15pt;height:842.4pt;z-index:-251658240;mso-position-horizontal:center;mso-position-horizontal-relative:margin;mso-position-vertical:center;mso-position-vertical-relative:margin" o:allowincell="f">
          <v:imagedata r:id="rId1" o:title="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1">
    <w:nsid w:val="021F19B4"/>
    <w:multiLevelType w:val="hybridMultilevel"/>
    <w:tmpl w:val="7F1A70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436302"/>
    <w:multiLevelType w:val="hybridMultilevel"/>
    <w:tmpl w:val="2A1E4B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2317B7"/>
    <w:multiLevelType w:val="hybridMultilevel"/>
    <w:tmpl w:val="08D8A0F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7AA28ED"/>
    <w:multiLevelType w:val="hybridMultilevel"/>
    <w:tmpl w:val="949CBF1E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">
    <w:nsid w:val="16C77736"/>
    <w:multiLevelType w:val="multilevel"/>
    <w:tmpl w:val="2342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C23BC8"/>
    <w:multiLevelType w:val="hybridMultilevel"/>
    <w:tmpl w:val="3718E64A"/>
    <w:lvl w:ilvl="0" w:tplc="04160001">
      <w:start w:val="1"/>
      <w:numFmt w:val="bullet"/>
      <w:lvlText w:val=""/>
      <w:lvlJc w:val="left"/>
      <w:pPr>
        <w:ind w:left="22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86" w:hanging="360"/>
      </w:pPr>
      <w:rPr>
        <w:rFonts w:ascii="Wingdings" w:hAnsi="Wingdings" w:hint="default"/>
      </w:rPr>
    </w:lvl>
  </w:abstractNum>
  <w:abstractNum w:abstractNumId="7">
    <w:nsid w:val="294C7370"/>
    <w:multiLevelType w:val="hybridMultilevel"/>
    <w:tmpl w:val="CC1AAC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F725BF"/>
    <w:multiLevelType w:val="hybridMultilevel"/>
    <w:tmpl w:val="7DD039E6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9">
    <w:nsid w:val="2E9B1A4C"/>
    <w:multiLevelType w:val="hybridMultilevel"/>
    <w:tmpl w:val="0A5250A4"/>
    <w:lvl w:ilvl="0" w:tplc="0416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0">
    <w:nsid w:val="35CF0029"/>
    <w:multiLevelType w:val="hybridMultilevel"/>
    <w:tmpl w:val="BF7C71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9F81312"/>
    <w:multiLevelType w:val="hybridMultilevel"/>
    <w:tmpl w:val="8BC0DB6E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2">
    <w:nsid w:val="434A4141"/>
    <w:multiLevelType w:val="hybridMultilevel"/>
    <w:tmpl w:val="4F4C8D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531072"/>
    <w:multiLevelType w:val="hybridMultilevel"/>
    <w:tmpl w:val="1134442E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>
    <w:nsid w:val="466250F6"/>
    <w:multiLevelType w:val="hybridMultilevel"/>
    <w:tmpl w:val="862E271E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>
    <w:nsid w:val="47041C56"/>
    <w:multiLevelType w:val="hybridMultilevel"/>
    <w:tmpl w:val="746E45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6A3E0C"/>
    <w:multiLevelType w:val="hybridMultilevel"/>
    <w:tmpl w:val="49607324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7">
    <w:nsid w:val="4CB90846"/>
    <w:multiLevelType w:val="hybridMultilevel"/>
    <w:tmpl w:val="0F36E6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CA5394"/>
    <w:multiLevelType w:val="hybridMultilevel"/>
    <w:tmpl w:val="3F7605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A8200FA"/>
    <w:multiLevelType w:val="hybridMultilevel"/>
    <w:tmpl w:val="3A7ACC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FB6E5A"/>
    <w:multiLevelType w:val="hybridMultilevel"/>
    <w:tmpl w:val="87C410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7A6C5A60"/>
    <w:multiLevelType w:val="hybridMultilevel"/>
    <w:tmpl w:val="DF44CD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ADF08A7"/>
    <w:multiLevelType w:val="hybridMultilevel"/>
    <w:tmpl w:val="00308372"/>
    <w:lvl w:ilvl="0" w:tplc="04160001">
      <w:start w:val="1"/>
      <w:numFmt w:val="bullet"/>
      <w:lvlText w:val=""/>
      <w:lvlJc w:val="left"/>
      <w:pPr>
        <w:ind w:left="23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05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77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49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21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93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5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37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09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15"/>
  </w:num>
  <w:num w:numId="4">
    <w:abstractNumId w:val="11"/>
  </w:num>
  <w:num w:numId="5">
    <w:abstractNumId w:val="13"/>
  </w:num>
  <w:num w:numId="6">
    <w:abstractNumId w:val="9"/>
  </w:num>
  <w:num w:numId="7">
    <w:abstractNumId w:val="6"/>
  </w:num>
  <w:num w:numId="8">
    <w:abstractNumId w:val="4"/>
  </w:num>
  <w:num w:numId="9">
    <w:abstractNumId w:val="22"/>
  </w:num>
  <w:num w:numId="10">
    <w:abstractNumId w:val="1"/>
  </w:num>
  <w:num w:numId="11">
    <w:abstractNumId w:val="3"/>
  </w:num>
  <w:num w:numId="12">
    <w:abstractNumId w:val="8"/>
  </w:num>
  <w:num w:numId="13">
    <w:abstractNumId w:val="18"/>
  </w:num>
  <w:num w:numId="14">
    <w:abstractNumId w:val="20"/>
  </w:num>
  <w:num w:numId="15">
    <w:abstractNumId w:val="7"/>
  </w:num>
  <w:num w:numId="16">
    <w:abstractNumId w:val="14"/>
  </w:num>
  <w:num w:numId="17">
    <w:abstractNumId w:val="12"/>
  </w:num>
  <w:num w:numId="18">
    <w:abstractNumId w:val="21"/>
  </w:num>
  <w:num w:numId="19">
    <w:abstractNumId w:val="17"/>
  </w:num>
  <w:num w:numId="20">
    <w:abstractNumId w:val="10"/>
  </w:num>
  <w:num w:numId="21">
    <w:abstractNumId w:val="5"/>
  </w:num>
  <w:num w:numId="22">
    <w:abstractNumId w:val="2"/>
  </w:num>
  <w:num w:numId="23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oNotTrackMoves/>
  <w:defaultTabStop w:val="708"/>
  <w:hyphenationZone w:val="425"/>
  <w:characterSpacingControl w:val="doNotCompress"/>
  <w:hdrShapeDefaults>
    <o:shapedefaults v:ext="edit" spidmax="6146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40228"/>
    <w:rsid w:val="000077E1"/>
    <w:rsid w:val="0001496C"/>
    <w:rsid w:val="00043BF3"/>
    <w:rsid w:val="00053244"/>
    <w:rsid w:val="00076297"/>
    <w:rsid w:val="00090D7E"/>
    <w:rsid w:val="00093D58"/>
    <w:rsid w:val="00096070"/>
    <w:rsid w:val="000A3F6E"/>
    <w:rsid w:val="000C5DBC"/>
    <w:rsid w:val="000D2FFA"/>
    <w:rsid w:val="000E1C5B"/>
    <w:rsid w:val="001352DA"/>
    <w:rsid w:val="00145C05"/>
    <w:rsid w:val="00160D9D"/>
    <w:rsid w:val="00164797"/>
    <w:rsid w:val="00180525"/>
    <w:rsid w:val="001812C4"/>
    <w:rsid w:val="00181C82"/>
    <w:rsid w:val="00183405"/>
    <w:rsid w:val="00187A68"/>
    <w:rsid w:val="001A2EA2"/>
    <w:rsid w:val="001A704E"/>
    <w:rsid w:val="001B5726"/>
    <w:rsid w:val="001C2CE6"/>
    <w:rsid w:val="001D77D1"/>
    <w:rsid w:val="001E6536"/>
    <w:rsid w:val="0024510F"/>
    <w:rsid w:val="00247753"/>
    <w:rsid w:val="00254BD6"/>
    <w:rsid w:val="00265FAF"/>
    <w:rsid w:val="002674D9"/>
    <w:rsid w:val="00292B95"/>
    <w:rsid w:val="00296E95"/>
    <w:rsid w:val="002C2ECF"/>
    <w:rsid w:val="002E0636"/>
    <w:rsid w:val="003065EB"/>
    <w:rsid w:val="00311AAE"/>
    <w:rsid w:val="003267F1"/>
    <w:rsid w:val="00340228"/>
    <w:rsid w:val="00341F43"/>
    <w:rsid w:val="0035259B"/>
    <w:rsid w:val="003602C5"/>
    <w:rsid w:val="003656A4"/>
    <w:rsid w:val="00381A4F"/>
    <w:rsid w:val="003836E4"/>
    <w:rsid w:val="003918C5"/>
    <w:rsid w:val="003C41DA"/>
    <w:rsid w:val="00417E8F"/>
    <w:rsid w:val="0042430A"/>
    <w:rsid w:val="00431A28"/>
    <w:rsid w:val="004324EA"/>
    <w:rsid w:val="00456586"/>
    <w:rsid w:val="004666DB"/>
    <w:rsid w:val="00482A7C"/>
    <w:rsid w:val="004923B5"/>
    <w:rsid w:val="00493626"/>
    <w:rsid w:val="004C6A52"/>
    <w:rsid w:val="004D18D3"/>
    <w:rsid w:val="004D2D2B"/>
    <w:rsid w:val="00510446"/>
    <w:rsid w:val="00521CEB"/>
    <w:rsid w:val="00532003"/>
    <w:rsid w:val="0054056B"/>
    <w:rsid w:val="00545B46"/>
    <w:rsid w:val="0054772F"/>
    <w:rsid w:val="0056030E"/>
    <w:rsid w:val="00595F6D"/>
    <w:rsid w:val="005A0E5A"/>
    <w:rsid w:val="005A267F"/>
    <w:rsid w:val="005A2CA0"/>
    <w:rsid w:val="005B4CD3"/>
    <w:rsid w:val="005C2EF9"/>
    <w:rsid w:val="006245CB"/>
    <w:rsid w:val="006364A5"/>
    <w:rsid w:val="00652BAB"/>
    <w:rsid w:val="00671118"/>
    <w:rsid w:val="00672FCD"/>
    <w:rsid w:val="00677E5F"/>
    <w:rsid w:val="006A04BA"/>
    <w:rsid w:val="006A44D4"/>
    <w:rsid w:val="006A4A09"/>
    <w:rsid w:val="006A576B"/>
    <w:rsid w:val="006F3CE5"/>
    <w:rsid w:val="00701A76"/>
    <w:rsid w:val="0071183B"/>
    <w:rsid w:val="00722DB8"/>
    <w:rsid w:val="00767B19"/>
    <w:rsid w:val="00774A3C"/>
    <w:rsid w:val="007770A3"/>
    <w:rsid w:val="00782CCE"/>
    <w:rsid w:val="00783F71"/>
    <w:rsid w:val="00786BD5"/>
    <w:rsid w:val="007B2F2A"/>
    <w:rsid w:val="007D0326"/>
    <w:rsid w:val="007D2B50"/>
    <w:rsid w:val="007E5C45"/>
    <w:rsid w:val="007E71A6"/>
    <w:rsid w:val="007F0CF0"/>
    <w:rsid w:val="00821214"/>
    <w:rsid w:val="00826467"/>
    <w:rsid w:val="00836D54"/>
    <w:rsid w:val="00853518"/>
    <w:rsid w:val="00855B5C"/>
    <w:rsid w:val="00865A28"/>
    <w:rsid w:val="0086667D"/>
    <w:rsid w:val="00867617"/>
    <w:rsid w:val="008923F3"/>
    <w:rsid w:val="008944DE"/>
    <w:rsid w:val="008C50FC"/>
    <w:rsid w:val="008D7EE9"/>
    <w:rsid w:val="008E392A"/>
    <w:rsid w:val="008E50CF"/>
    <w:rsid w:val="0090129F"/>
    <w:rsid w:val="009015A6"/>
    <w:rsid w:val="00906C5F"/>
    <w:rsid w:val="00917D90"/>
    <w:rsid w:val="009220E0"/>
    <w:rsid w:val="009263A5"/>
    <w:rsid w:val="00930BF1"/>
    <w:rsid w:val="009508F9"/>
    <w:rsid w:val="00952DB3"/>
    <w:rsid w:val="009542EC"/>
    <w:rsid w:val="0096015C"/>
    <w:rsid w:val="00960B7B"/>
    <w:rsid w:val="00966C6A"/>
    <w:rsid w:val="00973F31"/>
    <w:rsid w:val="00974ADF"/>
    <w:rsid w:val="00987F83"/>
    <w:rsid w:val="009A6D9E"/>
    <w:rsid w:val="009B3C26"/>
    <w:rsid w:val="009D09E9"/>
    <w:rsid w:val="009D0B12"/>
    <w:rsid w:val="009E26DA"/>
    <w:rsid w:val="009F1BDE"/>
    <w:rsid w:val="00A202DF"/>
    <w:rsid w:val="00A342BA"/>
    <w:rsid w:val="00A4567B"/>
    <w:rsid w:val="00A67DED"/>
    <w:rsid w:val="00A76414"/>
    <w:rsid w:val="00A92DB6"/>
    <w:rsid w:val="00AA5231"/>
    <w:rsid w:val="00AA6AC6"/>
    <w:rsid w:val="00AB4C1C"/>
    <w:rsid w:val="00AB5B80"/>
    <w:rsid w:val="00AC008E"/>
    <w:rsid w:val="00AE505F"/>
    <w:rsid w:val="00AF585D"/>
    <w:rsid w:val="00B00F3E"/>
    <w:rsid w:val="00B07253"/>
    <w:rsid w:val="00B4407B"/>
    <w:rsid w:val="00B46848"/>
    <w:rsid w:val="00B56714"/>
    <w:rsid w:val="00BA35AC"/>
    <w:rsid w:val="00BB204B"/>
    <w:rsid w:val="00BD4841"/>
    <w:rsid w:val="00BD5242"/>
    <w:rsid w:val="00BD5281"/>
    <w:rsid w:val="00BE2CAD"/>
    <w:rsid w:val="00C00928"/>
    <w:rsid w:val="00C32116"/>
    <w:rsid w:val="00C4101C"/>
    <w:rsid w:val="00C47B6A"/>
    <w:rsid w:val="00C53CD1"/>
    <w:rsid w:val="00C60555"/>
    <w:rsid w:val="00C946E8"/>
    <w:rsid w:val="00CA1C75"/>
    <w:rsid w:val="00CB2AAC"/>
    <w:rsid w:val="00CB4CFF"/>
    <w:rsid w:val="00CC2C52"/>
    <w:rsid w:val="00CC4715"/>
    <w:rsid w:val="00CD4A72"/>
    <w:rsid w:val="00CE35BD"/>
    <w:rsid w:val="00D14AB6"/>
    <w:rsid w:val="00D520A5"/>
    <w:rsid w:val="00D6307D"/>
    <w:rsid w:val="00D6742B"/>
    <w:rsid w:val="00D85F94"/>
    <w:rsid w:val="00DA443E"/>
    <w:rsid w:val="00E13092"/>
    <w:rsid w:val="00E32FC0"/>
    <w:rsid w:val="00E647A2"/>
    <w:rsid w:val="00E71E28"/>
    <w:rsid w:val="00E8601F"/>
    <w:rsid w:val="00E929AA"/>
    <w:rsid w:val="00E94B47"/>
    <w:rsid w:val="00EA778A"/>
    <w:rsid w:val="00EB304C"/>
    <w:rsid w:val="00EE24C5"/>
    <w:rsid w:val="00EF56C2"/>
    <w:rsid w:val="00F1071C"/>
    <w:rsid w:val="00F15137"/>
    <w:rsid w:val="00F236EA"/>
    <w:rsid w:val="00F44578"/>
    <w:rsid w:val="00F72ED5"/>
    <w:rsid w:val="00F75D00"/>
    <w:rsid w:val="00F767AD"/>
    <w:rsid w:val="00F806EA"/>
    <w:rsid w:val="00F81709"/>
    <w:rsid w:val="00F82F12"/>
    <w:rsid w:val="00F96471"/>
    <w:rsid w:val="00FA7FE7"/>
    <w:rsid w:val="00FB2658"/>
    <w:rsid w:val="00FB4BA8"/>
    <w:rsid w:val="00FB53E3"/>
    <w:rsid w:val="00FC1B48"/>
    <w:rsid w:val="00FC66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1F43"/>
    <w:pPr>
      <w:spacing w:after="200" w:line="276" w:lineRule="auto"/>
    </w:pPr>
    <w:rPr>
      <w:sz w:val="22"/>
      <w:szCs w:val="22"/>
      <w:lang w:val="pt-PT" w:eastAsia="en-US"/>
    </w:rPr>
  </w:style>
  <w:style w:type="paragraph" w:styleId="Ttulo1">
    <w:name w:val="heading 1"/>
    <w:basedOn w:val="Normal"/>
    <w:next w:val="Normal"/>
    <w:link w:val="Ttulo1Char"/>
    <w:uiPriority w:val="99"/>
    <w:qFormat/>
    <w:rsid w:val="00952DB3"/>
    <w:pPr>
      <w:keepNext/>
      <w:numPr>
        <w:numId w:val="1"/>
      </w:numPr>
      <w:suppressAutoHyphens/>
      <w:spacing w:after="0" w:line="240" w:lineRule="auto"/>
      <w:outlineLvl w:val="0"/>
    </w:pPr>
    <w:rPr>
      <w:rFonts w:ascii="Arial" w:eastAsia="Times New Roman" w:hAnsi="Arial" w:cs="Arial"/>
      <w:b/>
      <w:bCs/>
      <w:sz w:val="28"/>
      <w:szCs w:val="24"/>
      <w:lang w:val="pt-BR" w:eastAsia="ar-SA"/>
    </w:rPr>
  </w:style>
  <w:style w:type="paragraph" w:styleId="Ttulo2">
    <w:name w:val="heading 2"/>
    <w:basedOn w:val="Normal"/>
    <w:next w:val="Normal"/>
    <w:link w:val="Ttulo2Char"/>
    <w:uiPriority w:val="99"/>
    <w:qFormat/>
    <w:rsid w:val="00952DB3"/>
    <w:pPr>
      <w:keepNext/>
      <w:numPr>
        <w:ilvl w:val="1"/>
        <w:numId w:val="1"/>
      </w:numPr>
      <w:suppressAutoHyphens/>
      <w:spacing w:after="0" w:line="240" w:lineRule="auto"/>
      <w:jc w:val="center"/>
      <w:outlineLvl w:val="1"/>
    </w:pPr>
    <w:rPr>
      <w:rFonts w:ascii="Arial" w:eastAsia="Times New Roman" w:hAnsi="Arial" w:cs="Arial"/>
      <w:b/>
      <w:bCs/>
      <w:sz w:val="20"/>
      <w:szCs w:val="24"/>
      <w:lang w:val="pt-BR"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locked/>
    <w:rsid w:val="00952DB3"/>
    <w:rPr>
      <w:rFonts w:ascii="Arial" w:hAnsi="Arial" w:cs="Arial"/>
      <w:b/>
      <w:bCs/>
      <w:sz w:val="24"/>
      <w:szCs w:val="24"/>
      <w:lang w:eastAsia="ar-SA" w:bidi="ar-SA"/>
    </w:rPr>
  </w:style>
  <w:style w:type="character" w:customStyle="1" w:styleId="Ttulo2Char">
    <w:name w:val="Título 2 Char"/>
    <w:link w:val="Ttulo2"/>
    <w:uiPriority w:val="99"/>
    <w:locked/>
    <w:rsid w:val="00952DB3"/>
    <w:rPr>
      <w:rFonts w:ascii="Arial" w:hAnsi="Arial" w:cs="Arial"/>
      <w:b/>
      <w:bCs/>
      <w:sz w:val="24"/>
      <w:szCs w:val="24"/>
      <w:lang w:eastAsia="ar-SA" w:bidi="ar-SA"/>
    </w:rPr>
  </w:style>
  <w:style w:type="paragraph" w:styleId="Cabealho">
    <w:name w:val="header"/>
    <w:basedOn w:val="Normal"/>
    <w:link w:val="CabealhoChar"/>
    <w:uiPriority w:val="99"/>
    <w:semiHidden/>
    <w:rsid w:val="00987F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semiHidden/>
    <w:locked/>
    <w:rsid w:val="00987F83"/>
    <w:rPr>
      <w:rFonts w:cs="Times New Roman"/>
    </w:rPr>
  </w:style>
  <w:style w:type="paragraph" w:styleId="Rodap">
    <w:name w:val="footer"/>
    <w:basedOn w:val="Normal"/>
    <w:link w:val="RodapChar"/>
    <w:uiPriority w:val="99"/>
    <w:semiHidden/>
    <w:rsid w:val="00987F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semiHidden/>
    <w:locked/>
    <w:rsid w:val="00987F83"/>
    <w:rPr>
      <w:rFonts w:cs="Times New Roman"/>
    </w:rPr>
  </w:style>
  <w:style w:type="character" w:customStyle="1" w:styleId="verde12">
    <w:name w:val="verde_12"/>
    <w:uiPriority w:val="99"/>
    <w:rsid w:val="00E94B47"/>
    <w:rPr>
      <w:rFonts w:cs="Times New Roman"/>
    </w:rPr>
  </w:style>
  <w:style w:type="paragraph" w:styleId="Textodebalo">
    <w:name w:val="Balloon Text"/>
    <w:basedOn w:val="Normal"/>
    <w:link w:val="TextodebaloChar"/>
    <w:uiPriority w:val="99"/>
    <w:semiHidden/>
    <w:rsid w:val="0095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locked/>
    <w:rsid w:val="00952DB3"/>
    <w:rPr>
      <w:rFonts w:ascii="Tahoma" w:hAnsi="Tahoma" w:cs="Tahoma"/>
      <w:sz w:val="16"/>
      <w:szCs w:val="16"/>
      <w:lang w:val="pt-PT" w:eastAsia="en-US"/>
    </w:rPr>
  </w:style>
  <w:style w:type="paragraph" w:styleId="PargrafodaLista">
    <w:name w:val="List Paragraph"/>
    <w:basedOn w:val="Normal"/>
    <w:uiPriority w:val="99"/>
    <w:qFormat/>
    <w:rsid w:val="0082121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E24C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pt-BR"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00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ogo\Desktop\Jobs%20em%20desenvolvimento\Didatica%20Digital\Did&#225;tica%20Digital%20-%20Timbrado.dotx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B0567A-F26E-476A-A0BF-CAE0B97E2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Didática Digital - Timbrado.dotx</Template>
  <TotalTime>8</TotalTime>
  <Pages>1</Pages>
  <Words>83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jhkh</vt:lpstr>
    </vt:vector>
  </TitlesOfParts>
  <Company/>
  <LinksUpToDate>false</LinksUpToDate>
  <CharactersWithSpaces>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jhkh</dc:title>
  <dc:creator>DIDATICA DIGITAL</dc:creator>
  <cp:lastModifiedBy>Cliente</cp:lastModifiedBy>
  <cp:revision>4</cp:revision>
  <cp:lastPrinted>2022-03-11T18:55:00Z</cp:lastPrinted>
  <dcterms:created xsi:type="dcterms:W3CDTF">2022-03-11T18:15:00Z</dcterms:created>
  <dcterms:modified xsi:type="dcterms:W3CDTF">2022-03-11T18:55:00Z</dcterms:modified>
</cp:coreProperties>
</file>