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E4B16" w14:textId="6F23E328" w:rsidR="003836E4" w:rsidRDefault="00381A4F" w:rsidP="003836E4">
      <w:pPr>
        <w:tabs>
          <w:tab w:val="left" w:pos="1680"/>
        </w:tabs>
        <w:jc w:val="both"/>
        <w:rPr>
          <w:szCs w:val="24"/>
        </w:rPr>
      </w:pPr>
      <w:r>
        <w:rPr>
          <w:szCs w:val="24"/>
        </w:rPr>
        <w:t>Oficío nº: 0</w:t>
      </w:r>
      <w:r w:rsidR="00E379EA">
        <w:rPr>
          <w:szCs w:val="24"/>
        </w:rPr>
        <w:t>2</w:t>
      </w:r>
      <w:r>
        <w:rPr>
          <w:szCs w:val="24"/>
        </w:rPr>
        <w:t>/</w:t>
      </w:r>
      <w:r w:rsidR="0054056B">
        <w:rPr>
          <w:szCs w:val="24"/>
        </w:rPr>
        <w:t>1403</w:t>
      </w:r>
      <w:r>
        <w:rPr>
          <w:szCs w:val="24"/>
        </w:rPr>
        <w:t>22</w:t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C53CD1">
        <w:rPr>
          <w:szCs w:val="24"/>
        </w:rPr>
        <w:t>Resende</w:t>
      </w:r>
      <w:r w:rsidR="003836E4">
        <w:rPr>
          <w:szCs w:val="24"/>
        </w:rPr>
        <w:t>, 1</w:t>
      </w:r>
      <w:r w:rsidR="00C53CD1">
        <w:rPr>
          <w:szCs w:val="24"/>
        </w:rPr>
        <w:t>4</w:t>
      </w:r>
      <w:r w:rsidR="003836E4">
        <w:rPr>
          <w:szCs w:val="24"/>
        </w:rPr>
        <w:t xml:space="preserve"> de março de 2022.</w:t>
      </w:r>
    </w:p>
    <w:p w14:paraId="34337F22" w14:textId="77777777" w:rsidR="00722DB8" w:rsidRDefault="00722DB8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36A103A9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À</w:t>
      </w:r>
    </w:p>
    <w:p w14:paraId="5A1628BC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FAETEC</w:t>
      </w:r>
    </w:p>
    <w:p w14:paraId="1F2592EF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Coordenador da Presidencia</w:t>
      </w:r>
    </w:p>
    <w:p w14:paraId="7F829E1B" w14:textId="77777777" w:rsidR="003836E4" w:rsidRDefault="003C41DA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 xml:space="preserve">Prezado, </w:t>
      </w:r>
      <w:r w:rsidR="00A202DF">
        <w:rPr>
          <w:szCs w:val="24"/>
        </w:rPr>
        <w:t>Sr. José</w:t>
      </w:r>
      <w:r w:rsidR="003836E4">
        <w:rPr>
          <w:szCs w:val="24"/>
        </w:rPr>
        <w:t xml:space="preserve"> Henrique Vieira</w:t>
      </w:r>
    </w:p>
    <w:p w14:paraId="50F8765B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66E16755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704625C1" w14:textId="61C4835A" w:rsidR="001B5726" w:rsidRDefault="00521CEB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Cs w:val="24"/>
        </w:rPr>
        <w:tab/>
      </w:r>
      <w:r w:rsidR="00CD4A72">
        <w:rPr>
          <w:szCs w:val="24"/>
        </w:rPr>
        <w:t>Pelo presente, s</w:t>
      </w:r>
      <w:r w:rsidR="004D18D3">
        <w:rPr>
          <w:sz w:val="24"/>
          <w:szCs w:val="24"/>
        </w:rPr>
        <w:t xml:space="preserve">olicitamos À V.Sra. </w:t>
      </w:r>
      <w:r w:rsidR="00E379EA">
        <w:rPr>
          <w:sz w:val="24"/>
          <w:szCs w:val="24"/>
        </w:rPr>
        <w:t>as matrizes curriculares dos cursos ativos nas Unidades FAETEC,</w:t>
      </w:r>
    </w:p>
    <w:p w14:paraId="4E23634F" w14:textId="1F096ADC" w:rsidR="004D18D3" w:rsidRDefault="00CD4A72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  <w:t>Estes dados serã</w:t>
      </w:r>
      <w:r w:rsidR="00E379EA">
        <w:rPr>
          <w:sz w:val="24"/>
          <w:szCs w:val="24"/>
        </w:rPr>
        <w:t xml:space="preserve">o usados para parametrização </w:t>
      </w:r>
      <w:r w:rsidR="00D270B9">
        <w:rPr>
          <w:sz w:val="24"/>
          <w:szCs w:val="24"/>
        </w:rPr>
        <w:t xml:space="preserve">do </w:t>
      </w:r>
      <w:r w:rsidR="00C53CD1">
        <w:rPr>
          <w:sz w:val="24"/>
          <w:szCs w:val="24"/>
        </w:rPr>
        <w:t>sistema de Gestão</w:t>
      </w:r>
      <w:r w:rsidR="002E0636">
        <w:rPr>
          <w:sz w:val="24"/>
          <w:szCs w:val="24"/>
        </w:rPr>
        <w:t xml:space="preserve"> Acadêmico e</w:t>
      </w:r>
      <w:r w:rsidR="00C53CD1">
        <w:rPr>
          <w:sz w:val="24"/>
          <w:szCs w:val="24"/>
        </w:rPr>
        <w:t xml:space="preserve"> Educaciona</w:t>
      </w:r>
      <w:r w:rsidR="00D270B9">
        <w:rPr>
          <w:sz w:val="24"/>
          <w:szCs w:val="24"/>
        </w:rPr>
        <w:t xml:space="preserve"> da rede de Ensino FAETEC</w:t>
      </w:r>
      <w:r w:rsidR="00E929AA">
        <w:rPr>
          <w:sz w:val="24"/>
          <w:szCs w:val="24"/>
        </w:rPr>
        <w:t>.</w:t>
      </w:r>
    </w:p>
    <w:p w14:paraId="3EA5B3D4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75F09598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29A7D04C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25EEB2A0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514774BF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3D56AE4F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4169EE42" w14:textId="77777777" w:rsidR="000A3F6E" w:rsidRDefault="000A3F6E" w:rsidP="000A3F6E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>Atenciosamente</w:t>
      </w:r>
    </w:p>
    <w:p w14:paraId="17E6207D" w14:textId="163CB168" w:rsidR="006A4A09" w:rsidRDefault="00E929AA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 w:val="24"/>
          <w:szCs w:val="24"/>
        </w:rPr>
        <w:t>J</w:t>
      </w:r>
      <w:r w:rsidR="00545B46">
        <w:rPr>
          <w:sz w:val="24"/>
          <w:szCs w:val="24"/>
        </w:rPr>
        <w:t xml:space="preserve">osé </w:t>
      </w:r>
      <w:r w:rsidR="000A3F6E">
        <w:rPr>
          <w:sz w:val="24"/>
          <w:szCs w:val="24"/>
        </w:rPr>
        <w:t>Ricardo</w:t>
      </w:r>
      <w:r w:rsidR="00D26C72">
        <w:rPr>
          <w:sz w:val="24"/>
          <w:szCs w:val="24"/>
        </w:rPr>
        <w:t xml:space="preserve"> de Almeida</w:t>
      </w:r>
      <w:r w:rsidR="000A3F6E">
        <w:rPr>
          <w:sz w:val="24"/>
          <w:szCs w:val="24"/>
        </w:rPr>
        <w:t xml:space="preserve"> Camara</w:t>
      </w:r>
    </w:p>
    <w:p w14:paraId="72790BF6" w14:textId="77777777" w:rsidR="00545B46" w:rsidRDefault="00545B46" w:rsidP="004D18D3">
      <w:pPr>
        <w:tabs>
          <w:tab w:val="left" w:pos="709"/>
        </w:tabs>
        <w:jc w:val="both"/>
        <w:rPr>
          <w:szCs w:val="24"/>
        </w:rPr>
      </w:pPr>
    </w:p>
    <w:p w14:paraId="28CCD12F" w14:textId="77777777" w:rsidR="004D18D3" w:rsidRDefault="004D18D3" w:rsidP="004D18D3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ab/>
      </w:r>
    </w:p>
    <w:p w14:paraId="5481B271" w14:textId="77777777" w:rsidR="001B5726" w:rsidRDefault="001B5726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sectPr w:rsidR="001B5726" w:rsidSect="00652BAB">
      <w:headerReference w:type="even" r:id="rId8"/>
      <w:footerReference w:type="default" r:id="rId9"/>
      <w:headerReference w:type="first" r:id="rId10"/>
      <w:pgSz w:w="11906" w:h="16838"/>
      <w:pgMar w:top="1702" w:right="1701" w:bottom="1417" w:left="1701" w:header="709" w:footer="19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5DADF" w14:textId="77777777" w:rsidR="002E2C7C" w:rsidRDefault="002E2C7C" w:rsidP="00987F83">
      <w:pPr>
        <w:spacing w:after="0" w:line="240" w:lineRule="auto"/>
      </w:pPr>
      <w:r>
        <w:separator/>
      </w:r>
    </w:p>
  </w:endnote>
  <w:endnote w:type="continuationSeparator" w:id="0">
    <w:p w14:paraId="4904018E" w14:textId="77777777" w:rsidR="002E2C7C" w:rsidRDefault="002E2C7C" w:rsidP="00987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68F47" w14:textId="38FA8FE4" w:rsidR="00AA6AC6" w:rsidRDefault="00D26C72" w:rsidP="00431A28">
    <w:pPr>
      <w:pStyle w:val="Rodap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4E2F3B2" wp14:editId="33720A1B">
              <wp:simplePos x="0" y="0"/>
              <wp:positionH relativeFrom="column">
                <wp:posOffset>516255</wp:posOffset>
              </wp:positionH>
              <wp:positionV relativeFrom="paragraph">
                <wp:posOffset>186690</wp:posOffset>
              </wp:positionV>
              <wp:extent cx="3041015" cy="953770"/>
              <wp:effectExtent l="11430" t="5715" r="5080" b="12065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1015" cy="953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FA5F82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proofErr w:type="spellStart"/>
                          <w:r w:rsidRPr="003359D4">
                            <w:rPr>
                              <w:lang w:val="pt-BR"/>
                            </w:rPr>
                            <w:t>Tera</w:t>
                          </w:r>
                          <w:proofErr w:type="spellEnd"/>
                          <w:r w:rsidRPr="003359D4">
                            <w:rPr>
                              <w:lang w:val="pt-BR"/>
                            </w:rPr>
                            <w:t xml:space="preserve"> Comércio e Serviço LTDA-ME</w:t>
                          </w:r>
                        </w:p>
                        <w:p w14:paraId="532EEFF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CNPJ:01.474.449/001-54</w:t>
                          </w:r>
                        </w:p>
                        <w:p w14:paraId="4AB8CC9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Rua do Rosário, nº 1260 – Centro – Resende/RJ</w:t>
                          </w:r>
                        </w:p>
                        <w:p w14:paraId="2E8DB25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Tel.: (24) 33550352 (24) 999923014</w:t>
                          </w:r>
                        </w:p>
                        <w:p w14:paraId="0CFFAC9E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www.didaticadigital.com.br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4E2F3B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0.65pt;margin-top:14.7pt;width:239.45pt;height:75.1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" strokecolor="white">
              <v:textbox style="mso-fit-shape-to-text:t">
                <w:txbxContent>
                  <w:p w14:paraId="4FFA5F82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proofErr w:type="spellStart"/>
                    <w:r w:rsidRPr="003359D4">
                      <w:rPr>
                        <w:lang w:val="pt-BR"/>
                      </w:rPr>
                      <w:t>Tera</w:t>
                    </w:r>
                    <w:proofErr w:type="spellEnd"/>
                    <w:r w:rsidRPr="003359D4">
                      <w:rPr>
                        <w:lang w:val="pt-BR"/>
                      </w:rPr>
                      <w:t xml:space="preserve"> Comércio e Serviço LTDA-ME</w:t>
                    </w:r>
                  </w:p>
                  <w:p w14:paraId="532EEFF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CNPJ:01.474.449/001-54</w:t>
                    </w:r>
                  </w:p>
                  <w:p w14:paraId="4AB8CC9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Rua do Rosário, nº 1260 – Centro – Resende/RJ</w:t>
                    </w:r>
                  </w:p>
                  <w:p w14:paraId="2E8DB25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Tel.: (24) 33550352 (24) 999923014</w:t>
                    </w:r>
                  </w:p>
                  <w:p w14:paraId="0CFFAC9E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www.didaticadigital.com.br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pt-BR" w:eastAsia="pt-BR"/>
      </w:rPr>
      <w:drawing>
        <wp:anchor distT="0" distB="0" distL="114300" distR="114300" simplePos="0" relativeHeight="251657216" behindDoc="1" locked="0" layoutInCell="1" allowOverlap="1" wp14:anchorId="71ABE28E" wp14:editId="70DB9759">
          <wp:simplePos x="0" y="0"/>
          <wp:positionH relativeFrom="column">
            <wp:posOffset>-914400</wp:posOffset>
          </wp:positionH>
          <wp:positionV relativeFrom="paragraph">
            <wp:posOffset>122555</wp:posOffset>
          </wp:positionV>
          <wp:extent cx="7200900" cy="1209040"/>
          <wp:effectExtent l="0" t="0" r="0" b="0"/>
          <wp:wrapThrough wrapText="bothSides">
            <wp:wrapPolygon edited="0">
              <wp:start x="0" y="0"/>
              <wp:lineTo x="0" y="21101"/>
              <wp:lineTo x="21543" y="21101"/>
              <wp:lineTo x="21543" y="0"/>
              <wp:lineTo x="0" y="0"/>
            </wp:wrapPolygon>
          </wp:wrapThrough>
          <wp:docPr id="3" name="Imagem 10" descr="Timbrado T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0" descr="Timbrado Te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0" cy="1209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54E59" w14:textId="77777777" w:rsidR="002E2C7C" w:rsidRDefault="002E2C7C" w:rsidP="00987F83">
      <w:pPr>
        <w:spacing w:after="0" w:line="240" w:lineRule="auto"/>
      </w:pPr>
      <w:r>
        <w:separator/>
      </w:r>
    </w:p>
  </w:footnote>
  <w:footnote w:type="continuationSeparator" w:id="0">
    <w:p w14:paraId="44ECD766" w14:textId="77777777" w:rsidR="002E2C7C" w:rsidRDefault="002E2C7C" w:rsidP="00987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B0380" w14:textId="77777777" w:rsidR="00AA6AC6" w:rsidRDefault="002E2C7C">
    <w:pPr>
      <w:pStyle w:val="Cabealho"/>
    </w:pPr>
    <w:r>
      <w:rPr>
        <w:noProof/>
        <w:lang w:val="pt-BR" w:eastAsia="pt-BR"/>
      </w:rPr>
      <w:pict w14:anchorId="4A98D9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557" o:spid="_x0000_s1025" type="#_x0000_t75" style="position:absolute;margin-left:0;margin-top:0;width:596.15pt;height:842.4pt;z-index:-251657216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D27D2" w14:textId="77777777" w:rsidR="00AA6AC6" w:rsidRDefault="002E2C7C">
    <w:pPr>
      <w:pStyle w:val="Cabealho"/>
    </w:pPr>
    <w:r>
      <w:rPr>
        <w:noProof/>
        <w:lang w:val="pt-BR" w:eastAsia="pt-BR"/>
      </w:rPr>
      <w:pict w14:anchorId="6A1F5B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556" o:spid="_x0000_s1028" type="#_x0000_t75" style="position:absolute;margin-left:0;margin-top:0;width:596.15pt;height:842.4pt;z-index:-251658240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21F19B4"/>
    <w:multiLevelType w:val="hybridMultilevel"/>
    <w:tmpl w:val="7F1A7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36302"/>
    <w:multiLevelType w:val="hybridMultilevel"/>
    <w:tmpl w:val="2A1E4B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317B7"/>
    <w:multiLevelType w:val="hybridMultilevel"/>
    <w:tmpl w:val="08D8A0F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AA28ED"/>
    <w:multiLevelType w:val="hybridMultilevel"/>
    <w:tmpl w:val="949CBF1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16C77736"/>
    <w:multiLevelType w:val="multilevel"/>
    <w:tmpl w:val="2342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23BC8"/>
    <w:multiLevelType w:val="hybridMultilevel"/>
    <w:tmpl w:val="3718E64A"/>
    <w:lvl w:ilvl="0" w:tplc="0416000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7" w15:restartNumberingAfterBreak="0">
    <w:nsid w:val="294C7370"/>
    <w:multiLevelType w:val="hybridMultilevel"/>
    <w:tmpl w:val="CC1AA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725BF"/>
    <w:multiLevelType w:val="hybridMultilevel"/>
    <w:tmpl w:val="7DD039E6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2E9B1A4C"/>
    <w:multiLevelType w:val="hybridMultilevel"/>
    <w:tmpl w:val="0A5250A4"/>
    <w:lvl w:ilvl="0" w:tplc="0416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0" w15:restartNumberingAfterBreak="0">
    <w:nsid w:val="35CF0029"/>
    <w:multiLevelType w:val="hybridMultilevel"/>
    <w:tmpl w:val="BF7C71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81312"/>
    <w:multiLevelType w:val="hybridMultilevel"/>
    <w:tmpl w:val="8BC0DB6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434A4141"/>
    <w:multiLevelType w:val="hybridMultilevel"/>
    <w:tmpl w:val="4F4C8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31072"/>
    <w:multiLevelType w:val="hybridMultilevel"/>
    <w:tmpl w:val="1134442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66250F6"/>
    <w:multiLevelType w:val="hybridMultilevel"/>
    <w:tmpl w:val="862E271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7041C56"/>
    <w:multiLevelType w:val="hybridMultilevel"/>
    <w:tmpl w:val="746E4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A3E0C"/>
    <w:multiLevelType w:val="hybridMultilevel"/>
    <w:tmpl w:val="49607324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4CB90846"/>
    <w:multiLevelType w:val="hybridMultilevel"/>
    <w:tmpl w:val="0F36E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A5394"/>
    <w:multiLevelType w:val="hybridMultilevel"/>
    <w:tmpl w:val="3F760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200FA"/>
    <w:multiLevelType w:val="hybridMultilevel"/>
    <w:tmpl w:val="3A7ACC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FB6E5A"/>
    <w:multiLevelType w:val="hybridMultilevel"/>
    <w:tmpl w:val="87C410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6C5A60"/>
    <w:multiLevelType w:val="hybridMultilevel"/>
    <w:tmpl w:val="DF44C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F08A7"/>
    <w:multiLevelType w:val="hybridMultilevel"/>
    <w:tmpl w:val="00308372"/>
    <w:lvl w:ilvl="0" w:tplc="04160001">
      <w:start w:val="1"/>
      <w:numFmt w:val="bullet"/>
      <w:lvlText w:val=""/>
      <w:lvlJc w:val="left"/>
      <w:pPr>
        <w:ind w:left="23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9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5"/>
  </w:num>
  <w:num w:numId="4">
    <w:abstractNumId w:val="11"/>
  </w:num>
  <w:num w:numId="5">
    <w:abstractNumId w:val="13"/>
  </w:num>
  <w:num w:numId="6">
    <w:abstractNumId w:val="9"/>
  </w:num>
  <w:num w:numId="7">
    <w:abstractNumId w:val="6"/>
  </w:num>
  <w:num w:numId="8">
    <w:abstractNumId w:val="4"/>
  </w:num>
  <w:num w:numId="9">
    <w:abstractNumId w:val="22"/>
  </w:num>
  <w:num w:numId="10">
    <w:abstractNumId w:val="1"/>
  </w:num>
  <w:num w:numId="11">
    <w:abstractNumId w:val="3"/>
  </w:num>
  <w:num w:numId="12">
    <w:abstractNumId w:val="8"/>
  </w:num>
  <w:num w:numId="13">
    <w:abstractNumId w:val="18"/>
  </w:num>
  <w:num w:numId="14">
    <w:abstractNumId w:val="20"/>
  </w:num>
  <w:num w:numId="15">
    <w:abstractNumId w:val="7"/>
  </w:num>
  <w:num w:numId="16">
    <w:abstractNumId w:val="14"/>
  </w:num>
  <w:num w:numId="17">
    <w:abstractNumId w:val="12"/>
  </w:num>
  <w:num w:numId="18">
    <w:abstractNumId w:val="21"/>
  </w:num>
  <w:num w:numId="19">
    <w:abstractNumId w:val="17"/>
  </w:num>
  <w:num w:numId="20">
    <w:abstractNumId w:val="10"/>
  </w:num>
  <w:num w:numId="21">
    <w:abstractNumId w:val="5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28"/>
    <w:rsid w:val="000077E1"/>
    <w:rsid w:val="0001496C"/>
    <w:rsid w:val="00043BF3"/>
    <w:rsid w:val="00053244"/>
    <w:rsid w:val="00076297"/>
    <w:rsid w:val="00090D7E"/>
    <w:rsid w:val="00093D58"/>
    <w:rsid w:val="00096070"/>
    <w:rsid w:val="000A3F6E"/>
    <w:rsid w:val="000C5DBC"/>
    <w:rsid w:val="000D2FFA"/>
    <w:rsid w:val="000E1C5B"/>
    <w:rsid w:val="001352DA"/>
    <w:rsid w:val="00145C05"/>
    <w:rsid w:val="00160D9D"/>
    <w:rsid w:val="00164797"/>
    <w:rsid w:val="00180525"/>
    <w:rsid w:val="001812C4"/>
    <w:rsid w:val="00181C82"/>
    <w:rsid w:val="00183405"/>
    <w:rsid w:val="00187A68"/>
    <w:rsid w:val="001A2EA2"/>
    <w:rsid w:val="001A704E"/>
    <w:rsid w:val="001B5726"/>
    <w:rsid w:val="001C2CE6"/>
    <w:rsid w:val="001D77D1"/>
    <w:rsid w:val="001E6536"/>
    <w:rsid w:val="0024510F"/>
    <w:rsid w:val="00247753"/>
    <w:rsid w:val="00254BD6"/>
    <w:rsid w:val="00265FAF"/>
    <w:rsid w:val="002674D9"/>
    <w:rsid w:val="00292B95"/>
    <w:rsid w:val="00296E95"/>
    <w:rsid w:val="002C2ECF"/>
    <w:rsid w:val="002E0636"/>
    <w:rsid w:val="002E2C7C"/>
    <w:rsid w:val="003065EB"/>
    <w:rsid w:val="00311AAE"/>
    <w:rsid w:val="003267F1"/>
    <w:rsid w:val="00340228"/>
    <w:rsid w:val="00341F43"/>
    <w:rsid w:val="0035259B"/>
    <w:rsid w:val="003602C5"/>
    <w:rsid w:val="003656A4"/>
    <w:rsid w:val="00381A4F"/>
    <w:rsid w:val="003836E4"/>
    <w:rsid w:val="003918C5"/>
    <w:rsid w:val="003C41DA"/>
    <w:rsid w:val="00417E8F"/>
    <w:rsid w:val="0042430A"/>
    <w:rsid w:val="00431A28"/>
    <w:rsid w:val="004324EA"/>
    <w:rsid w:val="00456586"/>
    <w:rsid w:val="004666DB"/>
    <w:rsid w:val="00482A7C"/>
    <w:rsid w:val="004923B5"/>
    <w:rsid w:val="00493626"/>
    <w:rsid w:val="004C6A52"/>
    <w:rsid w:val="004D18D3"/>
    <w:rsid w:val="004D2D2B"/>
    <w:rsid w:val="00510446"/>
    <w:rsid w:val="00521CEB"/>
    <w:rsid w:val="00532003"/>
    <w:rsid w:val="0054056B"/>
    <w:rsid w:val="00545B46"/>
    <w:rsid w:val="0054772F"/>
    <w:rsid w:val="0056030E"/>
    <w:rsid w:val="00595F6D"/>
    <w:rsid w:val="005A0E5A"/>
    <w:rsid w:val="005A267F"/>
    <w:rsid w:val="005A2CA0"/>
    <w:rsid w:val="005B4CD3"/>
    <w:rsid w:val="005C2EF9"/>
    <w:rsid w:val="006245CB"/>
    <w:rsid w:val="006364A5"/>
    <w:rsid w:val="00652BAB"/>
    <w:rsid w:val="00671118"/>
    <w:rsid w:val="00672FCD"/>
    <w:rsid w:val="00677E5F"/>
    <w:rsid w:val="006A04BA"/>
    <w:rsid w:val="006A44D4"/>
    <w:rsid w:val="006A4A09"/>
    <w:rsid w:val="006A576B"/>
    <w:rsid w:val="006F3CE5"/>
    <w:rsid w:val="00701A76"/>
    <w:rsid w:val="0071183B"/>
    <w:rsid w:val="00722DB8"/>
    <w:rsid w:val="00767B19"/>
    <w:rsid w:val="00774A3C"/>
    <w:rsid w:val="007770A3"/>
    <w:rsid w:val="00782CCE"/>
    <w:rsid w:val="00783F71"/>
    <w:rsid w:val="00786BD5"/>
    <w:rsid w:val="007B2F2A"/>
    <w:rsid w:val="007D0326"/>
    <w:rsid w:val="007D2B50"/>
    <w:rsid w:val="007E5C45"/>
    <w:rsid w:val="007E71A6"/>
    <w:rsid w:val="007F0CF0"/>
    <w:rsid w:val="00821214"/>
    <w:rsid w:val="00826467"/>
    <w:rsid w:val="00836D54"/>
    <w:rsid w:val="00853518"/>
    <w:rsid w:val="00855B5C"/>
    <w:rsid w:val="00865A28"/>
    <w:rsid w:val="0086667D"/>
    <w:rsid w:val="00867617"/>
    <w:rsid w:val="008923F3"/>
    <w:rsid w:val="008944DE"/>
    <w:rsid w:val="008C50FC"/>
    <w:rsid w:val="008D7EE9"/>
    <w:rsid w:val="008E392A"/>
    <w:rsid w:val="008E50CF"/>
    <w:rsid w:val="0090129F"/>
    <w:rsid w:val="009015A6"/>
    <w:rsid w:val="00906C5F"/>
    <w:rsid w:val="00917D90"/>
    <w:rsid w:val="009220E0"/>
    <w:rsid w:val="009263A5"/>
    <w:rsid w:val="00930BF1"/>
    <w:rsid w:val="009508F9"/>
    <w:rsid w:val="00952DB3"/>
    <w:rsid w:val="009542EC"/>
    <w:rsid w:val="0096015C"/>
    <w:rsid w:val="00960B7B"/>
    <w:rsid w:val="00966C6A"/>
    <w:rsid w:val="00973F31"/>
    <w:rsid w:val="00974ADF"/>
    <w:rsid w:val="00987F83"/>
    <w:rsid w:val="009A6D9E"/>
    <w:rsid w:val="009B3C26"/>
    <w:rsid w:val="009D09E9"/>
    <w:rsid w:val="009D0B12"/>
    <w:rsid w:val="009E26DA"/>
    <w:rsid w:val="009F1BDE"/>
    <w:rsid w:val="00A202DF"/>
    <w:rsid w:val="00A342BA"/>
    <w:rsid w:val="00A4567B"/>
    <w:rsid w:val="00A67DED"/>
    <w:rsid w:val="00A76414"/>
    <w:rsid w:val="00A92DB6"/>
    <w:rsid w:val="00AA5231"/>
    <w:rsid w:val="00AA6AC6"/>
    <w:rsid w:val="00AB4C1C"/>
    <w:rsid w:val="00AB5B80"/>
    <w:rsid w:val="00AC008E"/>
    <w:rsid w:val="00AE505F"/>
    <w:rsid w:val="00AF585D"/>
    <w:rsid w:val="00B00F3E"/>
    <w:rsid w:val="00B07253"/>
    <w:rsid w:val="00B4407B"/>
    <w:rsid w:val="00B46848"/>
    <w:rsid w:val="00B56714"/>
    <w:rsid w:val="00BA35AC"/>
    <w:rsid w:val="00BB204B"/>
    <w:rsid w:val="00BD4841"/>
    <w:rsid w:val="00BD5242"/>
    <w:rsid w:val="00BD5281"/>
    <w:rsid w:val="00BE2CAD"/>
    <w:rsid w:val="00C00928"/>
    <w:rsid w:val="00C32116"/>
    <w:rsid w:val="00C4101C"/>
    <w:rsid w:val="00C47B6A"/>
    <w:rsid w:val="00C53CD1"/>
    <w:rsid w:val="00C60555"/>
    <w:rsid w:val="00C946E8"/>
    <w:rsid w:val="00CA1C75"/>
    <w:rsid w:val="00CB2AAC"/>
    <w:rsid w:val="00CB4CFF"/>
    <w:rsid w:val="00CC2C52"/>
    <w:rsid w:val="00CC4715"/>
    <w:rsid w:val="00CD4A72"/>
    <w:rsid w:val="00CE35BD"/>
    <w:rsid w:val="00D14AB6"/>
    <w:rsid w:val="00D26C72"/>
    <w:rsid w:val="00D270B9"/>
    <w:rsid w:val="00D520A5"/>
    <w:rsid w:val="00D6307D"/>
    <w:rsid w:val="00D6742B"/>
    <w:rsid w:val="00D85F94"/>
    <w:rsid w:val="00DA443E"/>
    <w:rsid w:val="00E13092"/>
    <w:rsid w:val="00E32FC0"/>
    <w:rsid w:val="00E379EA"/>
    <w:rsid w:val="00E647A2"/>
    <w:rsid w:val="00E71E28"/>
    <w:rsid w:val="00E8601F"/>
    <w:rsid w:val="00E929AA"/>
    <w:rsid w:val="00E94B47"/>
    <w:rsid w:val="00EA778A"/>
    <w:rsid w:val="00EB304C"/>
    <w:rsid w:val="00EE24C5"/>
    <w:rsid w:val="00EF56C2"/>
    <w:rsid w:val="00F1071C"/>
    <w:rsid w:val="00F15137"/>
    <w:rsid w:val="00F236EA"/>
    <w:rsid w:val="00F44578"/>
    <w:rsid w:val="00F72ED5"/>
    <w:rsid w:val="00F75D00"/>
    <w:rsid w:val="00F767AD"/>
    <w:rsid w:val="00F806EA"/>
    <w:rsid w:val="00F81709"/>
    <w:rsid w:val="00F82F12"/>
    <w:rsid w:val="00F96471"/>
    <w:rsid w:val="00FA7FE7"/>
    <w:rsid w:val="00FB2658"/>
    <w:rsid w:val="00FB4BA8"/>
    <w:rsid w:val="00FB53E3"/>
    <w:rsid w:val="00FC1B48"/>
    <w:rsid w:val="00FC66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7DA045"/>
  <w15:docId w15:val="{20F23819-324C-4CEF-BC2A-7CCF9BDB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F43"/>
    <w:pPr>
      <w:spacing w:after="200" w:line="276" w:lineRule="auto"/>
    </w:pPr>
    <w:rPr>
      <w:sz w:val="22"/>
      <w:szCs w:val="22"/>
      <w:lang w:val="pt-PT"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952DB3"/>
    <w:pPr>
      <w:keepNext/>
      <w:numPr>
        <w:numId w:val="1"/>
      </w:numPr>
      <w:suppressAutoHyphens/>
      <w:spacing w:after="0" w:line="240" w:lineRule="auto"/>
      <w:outlineLvl w:val="0"/>
    </w:pPr>
    <w:rPr>
      <w:rFonts w:ascii="Arial" w:eastAsia="Times New Roman" w:hAnsi="Arial" w:cs="Arial"/>
      <w:b/>
      <w:bCs/>
      <w:sz w:val="28"/>
      <w:szCs w:val="24"/>
      <w:lang w:val="pt-BR" w:eastAsia="ar-SA"/>
    </w:rPr>
  </w:style>
  <w:style w:type="paragraph" w:styleId="Ttulo2">
    <w:name w:val="heading 2"/>
    <w:basedOn w:val="Normal"/>
    <w:next w:val="Normal"/>
    <w:link w:val="Ttulo2Char"/>
    <w:uiPriority w:val="99"/>
    <w:qFormat/>
    <w:rsid w:val="00952DB3"/>
    <w:pPr>
      <w:keepNext/>
      <w:numPr>
        <w:ilvl w:val="1"/>
        <w:numId w:val="1"/>
      </w:numPr>
      <w:suppressAutoHyphens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0"/>
      <w:szCs w:val="24"/>
      <w:lang w:val="pt-BR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952DB3"/>
    <w:rPr>
      <w:rFonts w:ascii="Arial" w:hAnsi="Arial" w:cs="Arial"/>
      <w:b/>
      <w:bCs/>
      <w:sz w:val="24"/>
      <w:szCs w:val="24"/>
      <w:lang w:eastAsia="ar-SA" w:bidi="ar-SA"/>
    </w:rPr>
  </w:style>
  <w:style w:type="character" w:customStyle="1" w:styleId="Ttulo2Char">
    <w:name w:val="Título 2 Char"/>
    <w:link w:val="Ttulo2"/>
    <w:uiPriority w:val="99"/>
    <w:locked/>
    <w:rsid w:val="00952DB3"/>
    <w:rPr>
      <w:rFonts w:ascii="Arial" w:hAnsi="Arial" w:cs="Arial"/>
      <w:b/>
      <w:bCs/>
      <w:sz w:val="24"/>
      <w:szCs w:val="24"/>
      <w:lang w:eastAsia="ar-SA" w:bidi="ar-SA"/>
    </w:rPr>
  </w:style>
  <w:style w:type="paragraph" w:styleId="Cabealho">
    <w:name w:val="header"/>
    <w:basedOn w:val="Normal"/>
    <w:link w:val="CabealhoChar"/>
    <w:uiPriority w:val="99"/>
    <w:semiHidden/>
    <w:rsid w:val="00987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semiHidden/>
    <w:locked/>
    <w:rsid w:val="00987F83"/>
    <w:rPr>
      <w:rFonts w:cs="Times New Roman"/>
    </w:rPr>
  </w:style>
  <w:style w:type="paragraph" w:styleId="Rodap">
    <w:name w:val="footer"/>
    <w:basedOn w:val="Normal"/>
    <w:link w:val="RodapChar"/>
    <w:uiPriority w:val="99"/>
    <w:semiHidden/>
    <w:rsid w:val="00987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semiHidden/>
    <w:locked/>
    <w:rsid w:val="00987F83"/>
    <w:rPr>
      <w:rFonts w:cs="Times New Roman"/>
    </w:rPr>
  </w:style>
  <w:style w:type="character" w:customStyle="1" w:styleId="verde12">
    <w:name w:val="verde_12"/>
    <w:uiPriority w:val="99"/>
    <w:rsid w:val="00E94B47"/>
    <w:rPr>
      <w:rFonts w:cs="Times New Roman"/>
    </w:rPr>
  </w:style>
  <w:style w:type="paragraph" w:styleId="Textodebalo">
    <w:name w:val="Balloon Text"/>
    <w:basedOn w:val="Normal"/>
    <w:link w:val="TextodebaloChar"/>
    <w:uiPriority w:val="99"/>
    <w:semiHidden/>
    <w:rsid w:val="0095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952DB3"/>
    <w:rPr>
      <w:rFonts w:ascii="Tahoma" w:hAnsi="Tahoma" w:cs="Tahoma"/>
      <w:sz w:val="16"/>
      <w:szCs w:val="16"/>
      <w:lang w:val="pt-PT" w:eastAsia="en-US"/>
    </w:rPr>
  </w:style>
  <w:style w:type="paragraph" w:styleId="PargrafodaLista">
    <w:name w:val="List Paragraph"/>
    <w:basedOn w:val="Normal"/>
    <w:uiPriority w:val="99"/>
    <w:qFormat/>
    <w:rsid w:val="0082121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24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0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ogo\Desktop\Jobs%20em%20desenvolvimento\Didatica%20Digital\Did&#225;tica%20Digital%20-%20Timbrado.dotx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B0567A-F26E-476A-A0BF-CAE0B97E2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Didática Digital - Timbrado.dotx.dot</Template>
  <TotalTime>6</TotalTime>
  <Pages>2</Pages>
  <Words>62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jhkh</vt:lpstr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jhkh</dc:title>
  <dc:creator>DIDATICA DIGITAL</dc:creator>
  <cp:lastModifiedBy>Carlos Jose da Silva</cp:lastModifiedBy>
  <cp:revision>3</cp:revision>
  <cp:lastPrinted>2022-03-11T18:55:00Z</cp:lastPrinted>
  <dcterms:created xsi:type="dcterms:W3CDTF">2022-03-14T17:51:00Z</dcterms:created>
  <dcterms:modified xsi:type="dcterms:W3CDTF">2022-03-14T17:55:00Z</dcterms:modified>
</cp:coreProperties>
</file>