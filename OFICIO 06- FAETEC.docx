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1E4B16" w14:textId="24AC8D8F" w:rsidR="003836E4" w:rsidRDefault="00381A4F" w:rsidP="003836E4">
      <w:pPr>
        <w:tabs>
          <w:tab w:val="left" w:pos="1680"/>
        </w:tabs>
        <w:jc w:val="both"/>
        <w:rPr>
          <w:szCs w:val="24"/>
        </w:rPr>
      </w:pPr>
      <w:r>
        <w:rPr>
          <w:szCs w:val="24"/>
        </w:rPr>
        <w:t>Oficío nº: 0</w:t>
      </w:r>
      <w:r w:rsidR="003852F1">
        <w:rPr>
          <w:szCs w:val="24"/>
        </w:rPr>
        <w:t>6</w:t>
      </w:r>
      <w:r>
        <w:rPr>
          <w:szCs w:val="24"/>
        </w:rPr>
        <w:t>/</w:t>
      </w:r>
      <w:r w:rsidR="0054056B">
        <w:rPr>
          <w:szCs w:val="24"/>
        </w:rPr>
        <w:t>1403</w:t>
      </w:r>
      <w:r>
        <w:rPr>
          <w:szCs w:val="24"/>
        </w:rPr>
        <w:t>22</w:t>
      </w:r>
      <w:r w:rsidR="003836E4">
        <w:rPr>
          <w:szCs w:val="24"/>
        </w:rPr>
        <w:tab/>
      </w:r>
      <w:r w:rsidR="003836E4">
        <w:rPr>
          <w:szCs w:val="24"/>
        </w:rPr>
        <w:tab/>
      </w:r>
      <w:r w:rsidR="003836E4">
        <w:rPr>
          <w:szCs w:val="24"/>
        </w:rPr>
        <w:tab/>
      </w:r>
      <w:r w:rsidR="003836E4">
        <w:rPr>
          <w:szCs w:val="24"/>
        </w:rPr>
        <w:tab/>
      </w:r>
      <w:r w:rsidR="003836E4">
        <w:rPr>
          <w:szCs w:val="24"/>
        </w:rPr>
        <w:tab/>
      </w:r>
      <w:r w:rsidR="003836E4">
        <w:rPr>
          <w:szCs w:val="24"/>
        </w:rPr>
        <w:tab/>
      </w:r>
      <w:r w:rsidR="00C53CD1">
        <w:rPr>
          <w:szCs w:val="24"/>
        </w:rPr>
        <w:t>Resende</w:t>
      </w:r>
      <w:r w:rsidR="003836E4">
        <w:rPr>
          <w:szCs w:val="24"/>
        </w:rPr>
        <w:t>, 1</w:t>
      </w:r>
      <w:r w:rsidR="00C53CD1">
        <w:rPr>
          <w:szCs w:val="24"/>
        </w:rPr>
        <w:t>4</w:t>
      </w:r>
      <w:r w:rsidR="003836E4">
        <w:rPr>
          <w:szCs w:val="24"/>
        </w:rPr>
        <w:t xml:space="preserve"> de março de 2022.</w:t>
      </w:r>
    </w:p>
    <w:p w14:paraId="34337F22" w14:textId="77777777" w:rsidR="00722DB8" w:rsidRDefault="00722DB8" w:rsidP="003836E4">
      <w:pPr>
        <w:tabs>
          <w:tab w:val="left" w:pos="1680"/>
        </w:tabs>
        <w:spacing w:line="240" w:lineRule="auto"/>
        <w:jc w:val="both"/>
        <w:rPr>
          <w:szCs w:val="24"/>
        </w:rPr>
      </w:pPr>
    </w:p>
    <w:p w14:paraId="36A103A9" w14:textId="77777777" w:rsidR="003836E4" w:rsidRDefault="003836E4" w:rsidP="003836E4">
      <w:pPr>
        <w:tabs>
          <w:tab w:val="left" w:pos="1680"/>
        </w:tabs>
        <w:spacing w:line="240" w:lineRule="auto"/>
        <w:jc w:val="both"/>
        <w:rPr>
          <w:szCs w:val="24"/>
        </w:rPr>
      </w:pPr>
      <w:r>
        <w:rPr>
          <w:szCs w:val="24"/>
        </w:rPr>
        <w:t>À</w:t>
      </w:r>
    </w:p>
    <w:p w14:paraId="5A1628BC" w14:textId="77777777" w:rsidR="003836E4" w:rsidRDefault="003836E4" w:rsidP="003836E4">
      <w:pPr>
        <w:tabs>
          <w:tab w:val="left" w:pos="1680"/>
        </w:tabs>
        <w:spacing w:line="240" w:lineRule="auto"/>
        <w:jc w:val="both"/>
        <w:rPr>
          <w:szCs w:val="24"/>
        </w:rPr>
      </w:pPr>
      <w:r>
        <w:rPr>
          <w:szCs w:val="24"/>
        </w:rPr>
        <w:t>FAETEC</w:t>
      </w:r>
    </w:p>
    <w:p w14:paraId="1F2592EF" w14:textId="77777777" w:rsidR="003836E4" w:rsidRDefault="003836E4" w:rsidP="003836E4">
      <w:pPr>
        <w:tabs>
          <w:tab w:val="left" w:pos="1680"/>
        </w:tabs>
        <w:spacing w:line="240" w:lineRule="auto"/>
        <w:jc w:val="both"/>
        <w:rPr>
          <w:szCs w:val="24"/>
        </w:rPr>
      </w:pPr>
      <w:r>
        <w:rPr>
          <w:szCs w:val="24"/>
        </w:rPr>
        <w:t>Coordenador da Presidencia</w:t>
      </w:r>
    </w:p>
    <w:p w14:paraId="7F829E1B" w14:textId="77777777" w:rsidR="003836E4" w:rsidRDefault="003C41DA" w:rsidP="003836E4">
      <w:pPr>
        <w:tabs>
          <w:tab w:val="left" w:pos="1680"/>
        </w:tabs>
        <w:spacing w:line="240" w:lineRule="auto"/>
        <w:jc w:val="both"/>
        <w:rPr>
          <w:szCs w:val="24"/>
        </w:rPr>
      </w:pPr>
      <w:r>
        <w:rPr>
          <w:szCs w:val="24"/>
        </w:rPr>
        <w:t xml:space="preserve">Prezado, </w:t>
      </w:r>
      <w:r w:rsidR="00A202DF">
        <w:rPr>
          <w:szCs w:val="24"/>
        </w:rPr>
        <w:t>Sr. José</w:t>
      </w:r>
      <w:r w:rsidR="003836E4">
        <w:rPr>
          <w:szCs w:val="24"/>
        </w:rPr>
        <w:t xml:space="preserve"> Henrique Vieira</w:t>
      </w:r>
    </w:p>
    <w:p w14:paraId="50F8765B" w14:textId="77777777" w:rsidR="003836E4" w:rsidRDefault="003836E4" w:rsidP="003836E4">
      <w:pPr>
        <w:tabs>
          <w:tab w:val="left" w:pos="1680"/>
        </w:tabs>
        <w:spacing w:line="240" w:lineRule="auto"/>
        <w:jc w:val="both"/>
        <w:rPr>
          <w:szCs w:val="24"/>
        </w:rPr>
      </w:pPr>
    </w:p>
    <w:p w14:paraId="66E16755" w14:textId="77777777" w:rsidR="003836E4" w:rsidRDefault="003836E4" w:rsidP="003836E4">
      <w:pPr>
        <w:tabs>
          <w:tab w:val="left" w:pos="1680"/>
        </w:tabs>
        <w:spacing w:line="240" w:lineRule="auto"/>
        <w:jc w:val="both"/>
        <w:rPr>
          <w:szCs w:val="24"/>
        </w:rPr>
      </w:pPr>
    </w:p>
    <w:p w14:paraId="704625C1" w14:textId="3BBEABBF" w:rsidR="001B5726" w:rsidRDefault="00521CEB" w:rsidP="004D18D3">
      <w:pPr>
        <w:tabs>
          <w:tab w:val="left" w:pos="709"/>
        </w:tabs>
        <w:jc w:val="both"/>
        <w:rPr>
          <w:sz w:val="24"/>
          <w:szCs w:val="24"/>
        </w:rPr>
      </w:pPr>
      <w:r>
        <w:rPr>
          <w:szCs w:val="24"/>
        </w:rPr>
        <w:tab/>
      </w:r>
      <w:r w:rsidR="00CD4A72">
        <w:rPr>
          <w:szCs w:val="24"/>
        </w:rPr>
        <w:t xml:space="preserve">Pelo presente, </w:t>
      </w:r>
      <w:r w:rsidR="003852F1">
        <w:rPr>
          <w:szCs w:val="24"/>
        </w:rPr>
        <w:t>s</w:t>
      </w:r>
      <w:r w:rsidR="004D18D3">
        <w:rPr>
          <w:sz w:val="24"/>
          <w:szCs w:val="24"/>
        </w:rPr>
        <w:t>olicitamos À V.Sra</w:t>
      </w:r>
      <w:r w:rsidR="000C1D7C">
        <w:rPr>
          <w:sz w:val="24"/>
          <w:szCs w:val="24"/>
        </w:rPr>
        <w:t xml:space="preserve">, dados dos funcionários </w:t>
      </w:r>
      <w:r w:rsidR="008519B5">
        <w:rPr>
          <w:sz w:val="24"/>
          <w:szCs w:val="24"/>
        </w:rPr>
        <w:t xml:space="preserve">das unidades da FAETC, </w:t>
      </w:r>
      <w:r w:rsidR="000C1D7C">
        <w:rPr>
          <w:sz w:val="24"/>
          <w:szCs w:val="24"/>
        </w:rPr>
        <w:t>que se encontram no sistema integrado de Gestão de Recursos Humanos – SGRH-RJ</w:t>
      </w:r>
      <w:r w:rsidR="00FC0C62">
        <w:rPr>
          <w:sz w:val="24"/>
          <w:szCs w:val="24"/>
        </w:rPr>
        <w:t>.</w:t>
      </w:r>
    </w:p>
    <w:p w14:paraId="4E23634F" w14:textId="71B30849" w:rsidR="004D18D3" w:rsidRDefault="00CD4A72" w:rsidP="004D18D3">
      <w:pPr>
        <w:tabs>
          <w:tab w:val="left" w:pos="709"/>
        </w:tabs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w14:paraId="514774BF" w14:textId="77777777" w:rsidR="00E929AA" w:rsidRDefault="00E929AA" w:rsidP="000A3F6E">
      <w:pPr>
        <w:tabs>
          <w:tab w:val="left" w:pos="709"/>
        </w:tabs>
        <w:jc w:val="both"/>
        <w:rPr>
          <w:szCs w:val="24"/>
        </w:rPr>
      </w:pPr>
    </w:p>
    <w:p w14:paraId="3D56AE4F" w14:textId="77777777" w:rsidR="00E929AA" w:rsidRDefault="00E929AA" w:rsidP="000A3F6E">
      <w:pPr>
        <w:tabs>
          <w:tab w:val="left" w:pos="709"/>
        </w:tabs>
        <w:jc w:val="both"/>
        <w:rPr>
          <w:szCs w:val="24"/>
        </w:rPr>
      </w:pPr>
    </w:p>
    <w:p w14:paraId="4169EE42" w14:textId="77777777" w:rsidR="000A3F6E" w:rsidRDefault="000A3F6E" w:rsidP="000A3F6E">
      <w:pPr>
        <w:tabs>
          <w:tab w:val="left" w:pos="709"/>
        </w:tabs>
        <w:jc w:val="both"/>
        <w:rPr>
          <w:szCs w:val="24"/>
        </w:rPr>
      </w:pPr>
      <w:r>
        <w:rPr>
          <w:szCs w:val="24"/>
        </w:rPr>
        <w:t>Atenciosamente</w:t>
      </w:r>
    </w:p>
    <w:p w14:paraId="17E6207D" w14:textId="163CB168" w:rsidR="006A4A09" w:rsidRDefault="00E929AA" w:rsidP="004D18D3">
      <w:pPr>
        <w:tabs>
          <w:tab w:val="left" w:pos="709"/>
        </w:tabs>
        <w:jc w:val="both"/>
        <w:rPr>
          <w:sz w:val="24"/>
          <w:szCs w:val="24"/>
        </w:rPr>
      </w:pPr>
      <w:r>
        <w:rPr>
          <w:sz w:val="24"/>
          <w:szCs w:val="24"/>
        </w:rPr>
        <w:t>J</w:t>
      </w:r>
      <w:r w:rsidR="00545B46">
        <w:rPr>
          <w:sz w:val="24"/>
          <w:szCs w:val="24"/>
        </w:rPr>
        <w:t xml:space="preserve">osé </w:t>
      </w:r>
      <w:r w:rsidR="000A3F6E">
        <w:rPr>
          <w:sz w:val="24"/>
          <w:szCs w:val="24"/>
        </w:rPr>
        <w:t>Ricardo</w:t>
      </w:r>
      <w:r w:rsidR="00D26C72">
        <w:rPr>
          <w:sz w:val="24"/>
          <w:szCs w:val="24"/>
        </w:rPr>
        <w:t xml:space="preserve"> de Almeida</w:t>
      </w:r>
      <w:r w:rsidR="000A3F6E">
        <w:rPr>
          <w:sz w:val="24"/>
          <w:szCs w:val="24"/>
        </w:rPr>
        <w:t xml:space="preserve"> Camara</w:t>
      </w:r>
    </w:p>
    <w:p w14:paraId="72790BF6" w14:textId="77777777" w:rsidR="00545B46" w:rsidRDefault="00545B46" w:rsidP="004D18D3">
      <w:pPr>
        <w:tabs>
          <w:tab w:val="left" w:pos="709"/>
        </w:tabs>
        <w:jc w:val="both"/>
        <w:rPr>
          <w:szCs w:val="24"/>
        </w:rPr>
      </w:pPr>
    </w:p>
    <w:p w14:paraId="28CCD12F" w14:textId="77777777" w:rsidR="004D18D3" w:rsidRDefault="004D18D3" w:rsidP="004D18D3">
      <w:pPr>
        <w:tabs>
          <w:tab w:val="left" w:pos="709"/>
        </w:tabs>
        <w:jc w:val="both"/>
        <w:rPr>
          <w:szCs w:val="24"/>
        </w:rPr>
      </w:pPr>
      <w:r>
        <w:rPr>
          <w:szCs w:val="24"/>
        </w:rPr>
        <w:tab/>
      </w:r>
    </w:p>
    <w:p w14:paraId="5481B271" w14:textId="77777777" w:rsidR="001B5726" w:rsidRDefault="001B5726" w:rsidP="003836E4">
      <w:pPr>
        <w:tabs>
          <w:tab w:val="left" w:pos="1680"/>
        </w:tabs>
        <w:spacing w:line="240" w:lineRule="auto"/>
        <w:jc w:val="both"/>
        <w:rPr>
          <w:szCs w:val="24"/>
        </w:rPr>
      </w:pPr>
    </w:p>
    <w:sectPr w:rsidR="001B5726" w:rsidSect="00652BAB">
      <w:headerReference w:type="even" r:id="rId8"/>
      <w:footerReference w:type="default" r:id="rId9"/>
      <w:headerReference w:type="first" r:id="rId10"/>
      <w:pgSz w:w="11906" w:h="16838"/>
      <w:pgMar w:top="1702" w:right="1701" w:bottom="1417" w:left="1701" w:header="709" w:footer="196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ADA798" w14:textId="77777777" w:rsidR="00DA2946" w:rsidRDefault="00DA2946" w:rsidP="00987F83">
      <w:pPr>
        <w:spacing w:after="0" w:line="240" w:lineRule="auto"/>
      </w:pPr>
      <w:r>
        <w:separator/>
      </w:r>
    </w:p>
  </w:endnote>
  <w:endnote w:type="continuationSeparator" w:id="0">
    <w:p w14:paraId="1E58FAD5" w14:textId="77777777" w:rsidR="00DA2946" w:rsidRDefault="00DA2946" w:rsidP="00987F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468F47" w14:textId="38FA8FE4" w:rsidR="00AA6AC6" w:rsidRDefault="00D26C72" w:rsidP="00431A28">
    <w:pPr>
      <w:pStyle w:val="Rodap"/>
    </w:pPr>
    <w:r>
      <w:rPr>
        <w:noProof/>
        <w:lang w:val="pt-BR" w:eastAsia="pt-BR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64E2F3B2" wp14:editId="33720A1B">
              <wp:simplePos x="0" y="0"/>
              <wp:positionH relativeFrom="column">
                <wp:posOffset>516255</wp:posOffset>
              </wp:positionH>
              <wp:positionV relativeFrom="paragraph">
                <wp:posOffset>186690</wp:posOffset>
              </wp:positionV>
              <wp:extent cx="3041015" cy="953770"/>
              <wp:effectExtent l="11430" t="5715" r="5080" b="12065"/>
              <wp:wrapNone/>
              <wp:docPr id="1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41015" cy="9537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FFA5F82" w14:textId="77777777" w:rsidR="00D6307D" w:rsidRPr="003359D4" w:rsidRDefault="00D6307D" w:rsidP="00D6307D">
                          <w:pPr>
                            <w:spacing w:after="0" w:line="240" w:lineRule="auto"/>
                            <w:jc w:val="center"/>
                            <w:rPr>
                              <w:lang w:val="pt-BR"/>
                            </w:rPr>
                          </w:pPr>
                          <w:proofErr w:type="spellStart"/>
                          <w:r w:rsidRPr="003359D4">
                            <w:rPr>
                              <w:lang w:val="pt-BR"/>
                            </w:rPr>
                            <w:t>Tera</w:t>
                          </w:r>
                          <w:proofErr w:type="spellEnd"/>
                          <w:r w:rsidRPr="003359D4">
                            <w:rPr>
                              <w:lang w:val="pt-BR"/>
                            </w:rPr>
                            <w:t xml:space="preserve"> Comércio e Serviço LTDA-ME</w:t>
                          </w:r>
                        </w:p>
                        <w:p w14:paraId="532EEFF8" w14:textId="77777777" w:rsidR="00D6307D" w:rsidRPr="003359D4" w:rsidRDefault="00D6307D" w:rsidP="00D6307D">
                          <w:pPr>
                            <w:spacing w:after="0" w:line="240" w:lineRule="auto"/>
                            <w:jc w:val="center"/>
                            <w:rPr>
                              <w:lang w:val="pt-BR"/>
                            </w:rPr>
                          </w:pPr>
                          <w:r w:rsidRPr="003359D4">
                            <w:rPr>
                              <w:lang w:val="pt-BR"/>
                            </w:rPr>
                            <w:t>CNPJ:01.474.449/001-54</w:t>
                          </w:r>
                        </w:p>
                        <w:p w14:paraId="4AB8CC98" w14:textId="77777777" w:rsidR="00D6307D" w:rsidRPr="003359D4" w:rsidRDefault="00D6307D" w:rsidP="00D6307D">
                          <w:pPr>
                            <w:spacing w:after="0" w:line="240" w:lineRule="auto"/>
                            <w:jc w:val="center"/>
                            <w:rPr>
                              <w:lang w:val="pt-BR"/>
                            </w:rPr>
                          </w:pPr>
                          <w:r w:rsidRPr="003359D4">
                            <w:rPr>
                              <w:lang w:val="pt-BR"/>
                            </w:rPr>
                            <w:t>Rua do Rosário, nº 1260 – Centro – Resende/RJ</w:t>
                          </w:r>
                        </w:p>
                        <w:p w14:paraId="2E8DB258" w14:textId="77777777" w:rsidR="00D6307D" w:rsidRPr="003359D4" w:rsidRDefault="00D6307D" w:rsidP="00D6307D">
                          <w:pPr>
                            <w:spacing w:after="0" w:line="240" w:lineRule="auto"/>
                            <w:jc w:val="center"/>
                            <w:rPr>
                              <w:lang w:val="pt-BR"/>
                            </w:rPr>
                          </w:pPr>
                          <w:r w:rsidRPr="003359D4">
                            <w:rPr>
                              <w:lang w:val="pt-BR"/>
                            </w:rPr>
                            <w:t>Tel.: (24) 33550352 (24) 999923014</w:t>
                          </w:r>
                        </w:p>
                        <w:p w14:paraId="0CFFAC9E" w14:textId="77777777" w:rsidR="00D6307D" w:rsidRPr="003359D4" w:rsidRDefault="00D6307D" w:rsidP="00D6307D">
                          <w:pPr>
                            <w:spacing w:after="0" w:line="240" w:lineRule="auto"/>
                            <w:jc w:val="center"/>
                            <w:rPr>
                              <w:lang w:val="pt-BR"/>
                            </w:rPr>
                          </w:pPr>
                          <w:r w:rsidRPr="003359D4">
                            <w:rPr>
                              <w:lang w:val="pt-BR"/>
                            </w:rPr>
                            <w:t>www.didaticadigital.com.br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4E2F3B2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40.65pt;margin-top:14.7pt;width:239.45pt;height:75.1pt;z-index:25165619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" strokecolor="white">
              <v:textbox style="mso-fit-shape-to-text:t">
                <w:txbxContent>
                  <w:p w14:paraId="4FFA5F82" w14:textId="77777777" w:rsidR="00D6307D" w:rsidRPr="003359D4" w:rsidRDefault="00D6307D" w:rsidP="00D6307D">
                    <w:pPr>
                      <w:spacing w:after="0" w:line="240" w:lineRule="auto"/>
                      <w:jc w:val="center"/>
                      <w:rPr>
                        <w:lang w:val="pt-BR"/>
                      </w:rPr>
                    </w:pPr>
                    <w:proofErr w:type="spellStart"/>
                    <w:r w:rsidRPr="003359D4">
                      <w:rPr>
                        <w:lang w:val="pt-BR"/>
                      </w:rPr>
                      <w:t>Tera</w:t>
                    </w:r>
                    <w:proofErr w:type="spellEnd"/>
                    <w:r w:rsidRPr="003359D4">
                      <w:rPr>
                        <w:lang w:val="pt-BR"/>
                      </w:rPr>
                      <w:t xml:space="preserve"> Comércio e Serviço LTDA-ME</w:t>
                    </w:r>
                  </w:p>
                  <w:p w14:paraId="532EEFF8" w14:textId="77777777" w:rsidR="00D6307D" w:rsidRPr="003359D4" w:rsidRDefault="00D6307D" w:rsidP="00D6307D">
                    <w:pPr>
                      <w:spacing w:after="0" w:line="240" w:lineRule="auto"/>
                      <w:jc w:val="center"/>
                      <w:rPr>
                        <w:lang w:val="pt-BR"/>
                      </w:rPr>
                    </w:pPr>
                    <w:r w:rsidRPr="003359D4">
                      <w:rPr>
                        <w:lang w:val="pt-BR"/>
                      </w:rPr>
                      <w:t>CNPJ:01.474.449/001-54</w:t>
                    </w:r>
                  </w:p>
                  <w:p w14:paraId="4AB8CC98" w14:textId="77777777" w:rsidR="00D6307D" w:rsidRPr="003359D4" w:rsidRDefault="00D6307D" w:rsidP="00D6307D">
                    <w:pPr>
                      <w:spacing w:after="0" w:line="240" w:lineRule="auto"/>
                      <w:jc w:val="center"/>
                      <w:rPr>
                        <w:lang w:val="pt-BR"/>
                      </w:rPr>
                    </w:pPr>
                    <w:r w:rsidRPr="003359D4">
                      <w:rPr>
                        <w:lang w:val="pt-BR"/>
                      </w:rPr>
                      <w:t>Rua do Rosário, nº 1260 – Centro – Resende/RJ</w:t>
                    </w:r>
                  </w:p>
                  <w:p w14:paraId="2E8DB258" w14:textId="77777777" w:rsidR="00D6307D" w:rsidRPr="003359D4" w:rsidRDefault="00D6307D" w:rsidP="00D6307D">
                    <w:pPr>
                      <w:spacing w:after="0" w:line="240" w:lineRule="auto"/>
                      <w:jc w:val="center"/>
                      <w:rPr>
                        <w:lang w:val="pt-BR"/>
                      </w:rPr>
                    </w:pPr>
                    <w:r w:rsidRPr="003359D4">
                      <w:rPr>
                        <w:lang w:val="pt-BR"/>
                      </w:rPr>
                      <w:t>Tel.: (24) 33550352 (24) 999923014</w:t>
                    </w:r>
                  </w:p>
                  <w:p w14:paraId="0CFFAC9E" w14:textId="77777777" w:rsidR="00D6307D" w:rsidRPr="003359D4" w:rsidRDefault="00D6307D" w:rsidP="00D6307D">
                    <w:pPr>
                      <w:spacing w:after="0" w:line="240" w:lineRule="auto"/>
                      <w:jc w:val="center"/>
                      <w:rPr>
                        <w:lang w:val="pt-BR"/>
                      </w:rPr>
                    </w:pPr>
                    <w:r w:rsidRPr="003359D4">
                      <w:rPr>
                        <w:lang w:val="pt-BR"/>
                      </w:rPr>
                      <w:t>www.didaticadigital.com.br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pt-BR" w:eastAsia="pt-BR"/>
      </w:rPr>
      <w:drawing>
        <wp:anchor distT="0" distB="0" distL="114300" distR="114300" simplePos="0" relativeHeight="251657216" behindDoc="1" locked="0" layoutInCell="1" allowOverlap="1" wp14:anchorId="71ABE28E" wp14:editId="70DB9759">
          <wp:simplePos x="0" y="0"/>
          <wp:positionH relativeFrom="column">
            <wp:posOffset>-914400</wp:posOffset>
          </wp:positionH>
          <wp:positionV relativeFrom="paragraph">
            <wp:posOffset>122555</wp:posOffset>
          </wp:positionV>
          <wp:extent cx="7200900" cy="1209040"/>
          <wp:effectExtent l="0" t="0" r="0" b="0"/>
          <wp:wrapThrough wrapText="bothSides">
            <wp:wrapPolygon edited="0">
              <wp:start x="0" y="0"/>
              <wp:lineTo x="0" y="21101"/>
              <wp:lineTo x="21543" y="21101"/>
              <wp:lineTo x="21543" y="0"/>
              <wp:lineTo x="0" y="0"/>
            </wp:wrapPolygon>
          </wp:wrapThrough>
          <wp:docPr id="3" name="Imagem 10" descr="Timbrado Ter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0" descr="Timbrado Ter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00900" cy="12090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917BDD" w14:textId="77777777" w:rsidR="00DA2946" w:rsidRDefault="00DA2946" w:rsidP="00987F83">
      <w:pPr>
        <w:spacing w:after="0" w:line="240" w:lineRule="auto"/>
      </w:pPr>
      <w:r>
        <w:separator/>
      </w:r>
    </w:p>
  </w:footnote>
  <w:footnote w:type="continuationSeparator" w:id="0">
    <w:p w14:paraId="07FD549A" w14:textId="77777777" w:rsidR="00DA2946" w:rsidRDefault="00DA2946" w:rsidP="00987F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BB0380" w14:textId="77777777" w:rsidR="00AA6AC6" w:rsidRDefault="00DA2946">
    <w:pPr>
      <w:pStyle w:val="Cabealho"/>
    </w:pPr>
    <w:r>
      <w:rPr>
        <w:noProof/>
        <w:lang w:val="pt-BR" w:eastAsia="pt-BR"/>
      </w:rPr>
      <w:pict w14:anchorId="4A98D9A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41557" o:spid="_x0000_s1025" type="#_x0000_t75" style="position:absolute;margin-left:0;margin-top:0;width:596.15pt;height:842.4pt;z-index:-251657216;mso-position-horizontal:center;mso-position-horizontal-relative:margin;mso-position-vertical:center;mso-position-vertical-relative:margin" o:allowincell="f">
          <v:imagedata r:id="rId1" o:title="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7D27D2" w14:textId="77777777" w:rsidR="00AA6AC6" w:rsidRDefault="00DA2946">
    <w:pPr>
      <w:pStyle w:val="Cabealho"/>
    </w:pPr>
    <w:r>
      <w:rPr>
        <w:noProof/>
        <w:lang w:val="pt-BR" w:eastAsia="pt-BR"/>
      </w:rPr>
      <w:pict w14:anchorId="6A1F5B3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41556" o:spid="_x0000_s1028" type="#_x0000_t75" style="position:absolute;margin-left:0;margin-top:0;width:596.15pt;height:842.4pt;z-index:-251658240;mso-position-horizontal:center;mso-position-horizontal-relative:margin;mso-position-vertical:center;mso-position-vertical-relative:margin" o:allowincell="f">
          <v:imagedata r:id="rId1" o:title="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</w:abstractNum>
  <w:abstractNum w:abstractNumId="1" w15:restartNumberingAfterBreak="0">
    <w:nsid w:val="021F19B4"/>
    <w:multiLevelType w:val="hybridMultilevel"/>
    <w:tmpl w:val="7F1A70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436302"/>
    <w:multiLevelType w:val="hybridMultilevel"/>
    <w:tmpl w:val="2A1E4BD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2317B7"/>
    <w:multiLevelType w:val="hybridMultilevel"/>
    <w:tmpl w:val="08D8A0F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AA28ED"/>
    <w:multiLevelType w:val="hybridMultilevel"/>
    <w:tmpl w:val="949CBF1E"/>
    <w:lvl w:ilvl="0" w:tplc="0416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5" w15:restartNumberingAfterBreak="0">
    <w:nsid w:val="16C77736"/>
    <w:multiLevelType w:val="multilevel"/>
    <w:tmpl w:val="2342F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23BC8"/>
    <w:multiLevelType w:val="hybridMultilevel"/>
    <w:tmpl w:val="3718E64A"/>
    <w:lvl w:ilvl="0" w:tplc="04160001">
      <w:start w:val="1"/>
      <w:numFmt w:val="bullet"/>
      <w:lvlText w:val=""/>
      <w:lvlJc w:val="left"/>
      <w:pPr>
        <w:ind w:left="222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94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6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8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10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82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54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6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86" w:hanging="360"/>
      </w:pPr>
      <w:rPr>
        <w:rFonts w:ascii="Wingdings" w:hAnsi="Wingdings" w:hint="default"/>
      </w:rPr>
    </w:lvl>
  </w:abstractNum>
  <w:abstractNum w:abstractNumId="7" w15:restartNumberingAfterBreak="0">
    <w:nsid w:val="294C7370"/>
    <w:multiLevelType w:val="hybridMultilevel"/>
    <w:tmpl w:val="CC1AAC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F725BF"/>
    <w:multiLevelType w:val="hybridMultilevel"/>
    <w:tmpl w:val="7DD039E6"/>
    <w:lvl w:ilvl="0" w:tplc="0416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9" w15:restartNumberingAfterBreak="0">
    <w:nsid w:val="2E9B1A4C"/>
    <w:multiLevelType w:val="hybridMultilevel"/>
    <w:tmpl w:val="0A5250A4"/>
    <w:lvl w:ilvl="0" w:tplc="0416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10" w15:restartNumberingAfterBreak="0">
    <w:nsid w:val="35CF0029"/>
    <w:multiLevelType w:val="hybridMultilevel"/>
    <w:tmpl w:val="BF7C71C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F81312"/>
    <w:multiLevelType w:val="hybridMultilevel"/>
    <w:tmpl w:val="8BC0DB6E"/>
    <w:lvl w:ilvl="0" w:tplc="0416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2" w15:restartNumberingAfterBreak="0">
    <w:nsid w:val="434A4141"/>
    <w:multiLevelType w:val="hybridMultilevel"/>
    <w:tmpl w:val="4F4C8D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531072"/>
    <w:multiLevelType w:val="hybridMultilevel"/>
    <w:tmpl w:val="1134442E"/>
    <w:lvl w:ilvl="0" w:tplc="0416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4" w15:restartNumberingAfterBreak="0">
    <w:nsid w:val="466250F6"/>
    <w:multiLevelType w:val="hybridMultilevel"/>
    <w:tmpl w:val="862E271E"/>
    <w:lvl w:ilvl="0" w:tplc="0416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5" w15:restartNumberingAfterBreak="0">
    <w:nsid w:val="47041C56"/>
    <w:multiLevelType w:val="hybridMultilevel"/>
    <w:tmpl w:val="746E45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6A3E0C"/>
    <w:multiLevelType w:val="hybridMultilevel"/>
    <w:tmpl w:val="49607324"/>
    <w:lvl w:ilvl="0" w:tplc="0416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7" w15:restartNumberingAfterBreak="0">
    <w:nsid w:val="4CB90846"/>
    <w:multiLevelType w:val="hybridMultilevel"/>
    <w:tmpl w:val="0F36E6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CA5394"/>
    <w:multiLevelType w:val="hybridMultilevel"/>
    <w:tmpl w:val="3F7605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8200FA"/>
    <w:multiLevelType w:val="hybridMultilevel"/>
    <w:tmpl w:val="3A7ACC3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FB6E5A"/>
    <w:multiLevelType w:val="hybridMultilevel"/>
    <w:tmpl w:val="87C4105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A6C5A60"/>
    <w:multiLevelType w:val="hybridMultilevel"/>
    <w:tmpl w:val="DF44CD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DF08A7"/>
    <w:multiLevelType w:val="hybridMultilevel"/>
    <w:tmpl w:val="00308372"/>
    <w:lvl w:ilvl="0" w:tplc="04160001">
      <w:start w:val="1"/>
      <w:numFmt w:val="bullet"/>
      <w:lvlText w:val=""/>
      <w:lvlJc w:val="left"/>
      <w:pPr>
        <w:ind w:left="23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05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77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49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21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93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65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37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091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6"/>
  </w:num>
  <w:num w:numId="3">
    <w:abstractNumId w:val="15"/>
  </w:num>
  <w:num w:numId="4">
    <w:abstractNumId w:val="11"/>
  </w:num>
  <w:num w:numId="5">
    <w:abstractNumId w:val="13"/>
  </w:num>
  <w:num w:numId="6">
    <w:abstractNumId w:val="9"/>
  </w:num>
  <w:num w:numId="7">
    <w:abstractNumId w:val="6"/>
  </w:num>
  <w:num w:numId="8">
    <w:abstractNumId w:val="4"/>
  </w:num>
  <w:num w:numId="9">
    <w:abstractNumId w:val="22"/>
  </w:num>
  <w:num w:numId="10">
    <w:abstractNumId w:val="1"/>
  </w:num>
  <w:num w:numId="11">
    <w:abstractNumId w:val="3"/>
  </w:num>
  <w:num w:numId="12">
    <w:abstractNumId w:val="8"/>
  </w:num>
  <w:num w:numId="13">
    <w:abstractNumId w:val="18"/>
  </w:num>
  <w:num w:numId="14">
    <w:abstractNumId w:val="20"/>
  </w:num>
  <w:num w:numId="15">
    <w:abstractNumId w:val="7"/>
  </w:num>
  <w:num w:numId="16">
    <w:abstractNumId w:val="14"/>
  </w:num>
  <w:num w:numId="17">
    <w:abstractNumId w:val="12"/>
  </w:num>
  <w:num w:numId="18">
    <w:abstractNumId w:val="21"/>
  </w:num>
  <w:num w:numId="19">
    <w:abstractNumId w:val="17"/>
  </w:num>
  <w:num w:numId="20">
    <w:abstractNumId w:val="10"/>
  </w:num>
  <w:num w:numId="21">
    <w:abstractNumId w:val="5"/>
  </w:num>
  <w:num w:numId="22">
    <w:abstractNumId w:val="2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228"/>
    <w:rsid w:val="000077E1"/>
    <w:rsid w:val="0001496C"/>
    <w:rsid w:val="00043BF3"/>
    <w:rsid w:val="00053244"/>
    <w:rsid w:val="00076297"/>
    <w:rsid w:val="00090D7E"/>
    <w:rsid w:val="00093D58"/>
    <w:rsid w:val="00096070"/>
    <w:rsid w:val="000A3F6E"/>
    <w:rsid w:val="000C1D7C"/>
    <w:rsid w:val="000C5DBC"/>
    <w:rsid w:val="000D2FFA"/>
    <w:rsid w:val="000E1C5B"/>
    <w:rsid w:val="001352DA"/>
    <w:rsid w:val="00145C05"/>
    <w:rsid w:val="00151895"/>
    <w:rsid w:val="00160D9D"/>
    <w:rsid w:val="00164797"/>
    <w:rsid w:val="00180525"/>
    <w:rsid w:val="001812C4"/>
    <w:rsid w:val="00181C82"/>
    <w:rsid w:val="00183405"/>
    <w:rsid w:val="00187A68"/>
    <w:rsid w:val="001A2EA2"/>
    <w:rsid w:val="001A704E"/>
    <w:rsid w:val="001B5726"/>
    <w:rsid w:val="001C2CE6"/>
    <w:rsid w:val="001D77D1"/>
    <w:rsid w:val="001E6536"/>
    <w:rsid w:val="0022002E"/>
    <w:rsid w:val="0024510F"/>
    <w:rsid w:val="00247753"/>
    <w:rsid w:val="00254BD6"/>
    <w:rsid w:val="00265FAF"/>
    <w:rsid w:val="002674D9"/>
    <w:rsid w:val="002772A3"/>
    <w:rsid w:val="00292B95"/>
    <w:rsid w:val="00296E95"/>
    <w:rsid w:val="002C2ECF"/>
    <w:rsid w:val="002E0636"/>
    <w:rsid w:val="003065EB"/>
    <w:rsid w:val="00311AAE"/>
    <w:rsid w:val="003267F1"/>
    <w:rsid w:val="00340228"/>
    <w:rsid w:val="00341F43"/>
    <w:rsid w:val="0035259B"/>
    <w:rsid w:val="003602C5"/>
    <w:rsid w:val="003656A4"/>
    <w:rsid w:val="00381A4F"/>
    <w:rsid w:val="003836E4"/>
    <w:rsid w:val="003852F1"/>
    <w:rsid w:val="003918C5"/>
    <w:rsid w:val="003C41DA"/>
    <w:rsid w:val="00417E8F"/>
    <w:rsid w:val="0042430A"/>
    <w:rsid w:val="00431A28"/>
    <w:rsid w:val="004324EA"/>
    <w:rsid w:val="00456586"/>
    <w:rsid w:val="004666DB"/>
    <w:rsid w:val="00482A7C"/>
    <w:rsid w:val="004923B5"/>
    <w:rsid w:val="00493626"/>
    <w:rsid w:val="004C6A52"/>
    <w:rsid w:val="004D18D3"/>
    <w:rsid w:val="004D2D2B"/>
    <w:rsid w:val="00510446"/>
    <w:rsid w:val="00521CEB"/>
    <w:rsid w:val="00532003"/>
    <w:rsid w:val="0054056B"/>
    <w:rsid w:val="00545B46"/>
    <w:rsid w:val="0054772F"/>
    <w:rsid w:val="0055646B"/>
    <w:rsid w:val="0056030E"/>
    <w:rsid w:val="00595F6D"/>
    <w:rsid w:val="005A0E5A"/>
    <w:rsid w:val="005A267F"/>
    <w:rsid w:val="005A2CA0"/>
    <w:rsid w:val="005B4CD3"/>
    <w:rsid w:val="005C2EF9"/>
    <w:rsid w:val="006245CB"/>
    <w:rsid w:val="006364A5"/>
    <w:rsid w:val="00652BAB"/>
    <w:rsid w:val="00671118"/>
    <w:rsid w:val="00672FCD"/>
    <w:rsid w:val="00677E5F"/>
    <w:rsid w:val="006A04BA"/>
    <w:rsid w:val="006A44D4"/>
    <w:rsid w:val="006A4A09"/>
    <w:rsid w:val="006A576B"/>
    <w:rsid w:val="006F3CE5"/>
    <w:rsid w:val="00701A76"/>
    <w:rsid w:val="0071183B"/>
    <w:rsid w:val="00722DB8"/>
    <w:rsid w:val="00767B19"/>
    <w:rsid w:val="00774A3C"/>
    <w:rsid w:val="007770A3"/>
    <w:rsid w:val="00782CCE"/>
    <w:rsid w:val="00783F71"/>
    <w:rsid w:val="00786BD5"/>
    <w:rsid w:val="007B2F2A"/>
    <w:rsid w:val="007D0326"/>
    <w:rsid w:val="007D2B50"/>
    <w:rsid w:val="007E5C45"/>
    <w:rsid w:val="007E71A6"/>
    <w:rsid w:val="007F0CF0"/>
    <w:rsid w:val="00821214"/>
    <w:rsid w:val="00826467"/>
    <w:rsid w:val="00836D54"/>
    <w:rsid w:val="008519B5"/>
    <w:rsid w:val="00853518"/>
    <w:rsid w:val="00855B5C"/>
    <w:rsid w:val="00865A28"/>
    <w:rsid w:val="0086667D"/>
    <w:rsid w:val="00867617"/>
    <w:rsid w:val="008923F3"/>
    <w:rsid w:val="008944DE"/>
    <w:rsid w:val="008C50FC"/>
    <w:rsid w:val="008D7EE9"/>
    <w:rsid w:val="008E392A"/>
    <w:rsid w:val="008E50CF"/>
    <w:rsid w:val="0090129F"/>
    <w:rsid w:val="009015A6"/>
    <w:rsid w:val="00906C5F"/>
    <w:rsid w:val="00917D90"/>
    <w:rsid w:val="009220E0"/>
    <w:rsid w:val="009263A5"/>
    <w:rsid w:val="00930BF1"/>
    <w:rsid w:val="009508F9"/>
    <w:rsid w:val="00952DB3"/>
    <w:rsid w:val="009542EC"/>
    <w:rsid w:val="0096015C"/>
    <w:rsid w:val="00960B7B"/>
    <w:rsid w:val="00966C6A"/>
    <w:rsid w:val="00973F31"/>
    <w:rsid w:val="00974ADF"/>
    <w:rsid w:val="00987F83"/>
    <w:rsid w:val="009A6D9E"/>
    <w:rsid w:val="009B29AE"/>
    <w:rsid w:val="009B3C26"/>
    <w:rsid w:val="009B73EB"/>
    <w:rsid w:val="009D09E9"/>
    <w:rsid w:val="009D0B12"/>
    <w:rsid w:val="009E26DA"/>
    <w:rsid w:val="009F1BDE"/>
    <w:rsid w:val="00A202DF"/>
    <w:rsid w:val="00A342BA"/>
    <w:rsid w:val="00A4567B"/>
    <w:rsid w:val="00A67DED"/>
    <w:rsid w:val="00A76414"/>
    <w:rsid w:val="00A92DB6"/>
    <w:rsid w:val="00AA5231"/>
    <w:rsid w:val="00AA6AC6"/>
    <w:rsid w:val="00AB4C1C"/>
    <w:rsid w:val="00AB5B80"/>
    <w:rsid w:val="00AC008E"/>
    <w:rsid w:val="00AE505F"/>
    <w:rsid w:val="00AF585D"/>
    <w:rsid w:val="00B00F3E"/>
    <w:rsid w:val="00B07253"/>
    <w:rsid w:val="00B4407B"/>
    <w:rsid w:val="00B46848"/>
    <w:rsid w:val="00B56714"/>
    <w:rsid w:val="00BA35AC"/>
    <w:rsid w:val="00BB204B"/>
    <w:rsid w:val="00BD4841"/>
    <w:rsid w:val="00BD5242"/>
    <w:rsid w:val="00BD5281"/>
    <w:rsid w:val="00BE2CAD"/>
    <w:rsid w:val="00C00928"/>
    <w:rsid w:val="00C32116"/>
    <w:rsid w:val="00C4101C"/>
    <w:rsid w:val="00C47B6A"/>
    <w:rsid w:val="00C53CD1"/>
    <w:rsid w:val="00C60555"/>
    <w:rsid w:val="00C946E8"/>
    <w:rsid w:val="00CA1C75"/>
    <w:rsid w:val="00CB2AAC"/>
    <w:rsid w:val="00CB4CFF"/>
    <w:rsid w:val="00CC2C52"/>
    <w:rsid w:val="00CC4715"/>
    <w:rsid w:val="00CD4A72"/>
    <w:rsid w:val="00CE35BD"/>
    <w:rsid w:val="00D14AB6"/>
    <w:rsid w:val="00D26C72"/>
    <w:rsid w:val="00D270B9"/>
    <w:rsid w:val="00D520A5"/>
    <w:rsid w:val="00D6307D"/>
    <w:rsid w:val="00D6742B"/>
    <w:rsid w:val="00D85F94"/>
    <w:rsid w:val="00DA2946"/>
    <w:rsid w:val="00DA443E"/>
    <w:rsid w:val="00E13092"/>
    <w:rsid w:val="00E32FC0"/>
    <w:rsid w:val="00E379EA"/>
    <w:rsid w:val="00E647A2"/>
    <w:rsid w:val="00E71E28"/>
    <w:rsid w:val="00E8601F"/>
    <w:rsid w:val="00E929AA"/>
    <w:rsid w:val="00E94B47"/>
    <w:rsid w:val="00EA778A"/>
    <w:rsid w:val="00EB304C"/>
    <w:rsid w:val="00EE24C5"/>
    <w:rsid w:val="00EF56C2"/>
    <w:rsid w:val="00F1071C"/>
    <w:rsid w:val="00F15137"/>
    <w:rsid w:val="00F236EA"/>
    <w:rsid w:val="00F44578"/>
    <w:rsid w:val="00F72ED5"/>
    <w:rsid w:val="00F75D00"/>
    <w:rsid w:val="00F767AD"/>
    <w:rsid w:val="00F806EA"/>
    <w:rsid w:val="00F81709"/>
    <w:rsid w:val="00F82F12"/>
    <w:rsid w:val="00F96471"/>
    <w:rsid w:val="00FA7FE7"/>
    <w:rsid w:val="00FB2658"/>
    <w:rsid w:val="00FB4BA8"/>
    <w:rsid w:val="00FB53E3"/>
    <w:rsid w:val="00FC0C62"/>
    <w:rsid w:val="00FC1B48"/>
    <w:rsid w:val="00FC66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B7DA045"/>
  <w15:docId w15:val="{20F23819-324C-4CEF-BC2A-7CCF9BDB3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1F43"/>
    <w:pPr>
      <w:spacing w:after="200" w:line="276" w:lineRule="auto"/>
    </w:pPr>
    <w:rPr>
      <w:sz w:val="22"/>
      <w:szCs w:val="22"/>
      <w:lang w:val="pt-PT" w:eastAsia="en-US"/>
    </w:rPr>
  </w:style>
  <w:style w:type="paragraph" w:styleId="Ttulo1">
    <w:name w:val="heading 1"/>
    <w:basedOn w:val="Normal"/>
    <w:next w:val="Normal"/>
    <w:link w:val="Ttulo1Char"/>
    <w:uiPriority w:val="99"/>
    <w:qFormat/>
    <w:rsid w:val="00952DB3"/>
    <w:pPr>
      <w:keepNext/>
      <w:numPr>
        <w:numId w:val="1"/>
      </w:numPr>
      <w:suppressAutoHyphens/>
      <w:spacing w:after="0" w:line="240" w:lineRule="auto"/>
      <w:outlineLvl w:val="0"/>
    </w:pPr>
    <w:rPr>
      <w:rFonts w:ascii="Arial" w:eastAsia="Times New Roman" w:hAnsi="Arial" w:cs="Arial"/>
      <w:b/>
      <w:bCs/>
      <w:sz w:val="28"/>
      <w:szCs w:val="24"/>
      <w:lang w:val="pt-BR" w:eastAsia="ar-SA"/>
    </w:rPr>
  </w:style>
  <w:style w:type="paragraph" w:styleId="Ttulo2">
    <w:name w:val="heading 2"/>
    <w:basedOn w:val="Normal"/>
    <w:next w:val="Normal"/>
    <w:link w:val="Ttulo2Char"/>
    <w:uiPriority w:val="99"/>
    <w:qFormat/>
    <w:rsid w:val="00952DB3"/>
    <w:pPr>
      <w:keepNext/>
      <w:numPr>
        <w:ilvl w:val="1"/>
        <w:numId w:val="1"/>
      </w:numPr>
      <w:suppressAutoHyphens/>
      <w:spacing w:after="0" w:line="240" w:lineRule="auto"/>
      <w:jc w:val="center"/>
      <w:outlineLvl w:val="1"/>
    </w:pPr>
    <w:rPr>
      <w:rFonts w:ascii="Arial" w:eastAsia="Times New Roman" w:hAnsi="Arial" w:cs="Arial"/>
      <w:b/>
      <w:bCs/>
      <w:sz w:val="20"/>
      <w:szCs w:val="24"/>
      <w:lang w:val="pt-BR" w:eastAsia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9"/>
    <w:locked/>
    <w:rsid w:val="00952DB3"/>
    <w:rPr>
      <w:rFonts w:ascii="Arial" w:hAnsi="Arial" w:cs="Arial"/>
      <w:b/>
      <w:bCs/>
      <w:sz w:val="24"/>
      <w:szCs w:val="24"/>
      <w:lang w:eastAsia="ar-SA" w:bidi="ar-SA"/>
    </w:rPr>
  </w:style>
  <w:style w:type="character" w:customStyle="1" w:styleId="Ttulo2Char">
    <w:name w:val="Título 2 Char"/>
    <w:link w:val="Ttulo2"/>
    <w:uiPriority w:val="99"/>
    <w:locked/>
    <w:rsid w:val="00952DB3"/>
    <w:rPr>
      <w:rFonts w:ascii="Arial" w:hAnsi="Arial" w:cs="Arial"/>
      <w:b/>
      <w:bCs/>
      <w:sz w:val="24"/>
      <w:szCs w:val="24"/>
      <w:lang w:eastAsia="ar-SA" w:bidi="ar-SA"/>
    </w:rPr>
  </w:style>
  <w:style w:type="paragraph" w:styleId="Cabealho">
    <w:name w:val="header"/>
    <w:basedOn w:val="Normal"/>
    <w:link w:val="CabealhoChar"/>
    <w:uiPriority w:val="99"/>
    <w:semiHidden/>
    <w:rsid w:val="00987F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link w:val="Cabealho"/>
    <w:uiPriority w:val="99"/>
    <w:semiHidden/>
    <w:locked/>
    <w:rsid w:val="00987F83"/>
    <w:rPr>
      <w:rFonts w:cs="Times New Roman"/>
    </w:rPr>
  </w:style>
  <w:style w:type="paragraph" w:styleId="Rodap">
    <w:name w:val="footer"/>
    <w:basedOn w:val="Normal"/>
    <w:link w:val="RodapChar"/>
    <w:uiPriority w:val="99"/>
    <w:semiHidden/>
    <w:rsid w:val="00987F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link w:val="Rodap"/>
    <w:uiPriority w:val="99"/>
    <w:semiHidden/>
    <w:locked/>
    <w:rsid w:val="00987F83"/>
    <w:rPr>
      <w:rFonts w:cs="Times New Roman"/>
    </w:rPr>
  </w:style>
  <w:style w:type="character" w:customStyle="1" w:styleId="verde12">
    <w:name w:val="verde_12"/>
    <w:uiPriority w:val="99"/>
    <w:rsid w:val="00E94B47"/>
    <w:rPr>
      <w:rFonts w:cs="Times New Roman"/>
    </w:rPr>
  </w:style>
  <w:style w:type="paragraph" w:styleId="Textodebalo">
    <w:name w:val="Balloon Text"/>
    <w:basedOn w:val="Normal"/>
    <w:link w:val="TextodebaloChar"/>
    <w:uiPriority w:val="99"/>
    <w:semiHidden/>
    <w:rsid w:val="00952D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locked/>
    <w:rsid w:val="00952DB3"/>
    <w:rPr>
      <w:rFonts w:ascii="Tahoma" w:hAnsi="Tahoma" w:cs="Tahoma"/>
      <w:sz w:val="16"/>
      <w:szCs w:val="16"/>
      <w:lang w:val="pt-PT" w:eastAsia="en-US"/>
    </w:rPr>
  </w:style>
  <w:style w:type="paragraph" w:styleId="PargrafodaLista">
    <w:name w:val="List Paragraph"/>
    <w:basedOn w:val="Normal"/>
    <w:uiPriority w:val="99"/>
    <w:qFormat/>
    <w:rsid w:val="0082121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E24C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007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ogo\Desktop\Jobs%20em%20desenvolvimento\Didatica%20Digital\Did&#225;tica%20Digital%20-%20Timbrado.dotx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BB0567A-F26E-476A-A0BF-CAE0B97E24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Didática Digital - Timbrado.dotx.dot</Template>
  <TotalTime>9</TotalTime>
  <Pages>1</Pages>
  <Words>53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jhkh</vt:lpstr>
    </vt:vector>
  </TitlesOfParts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jhkh</dc:title>
  <dc:creator>DIDATICA DIGITAL</dc:creator>
  <cp:lastModifiedBy>Carlos Jose da Silva</cp:lastModifiedBy>
  <cp:revision>3</cp:revision>
  <cp:lastPrinted>2022-03-11T18:55:00Z</cp:lastPrinted>
  <dcterms:created xsi:type="dcterms:W3CDTF">2022-03-14T18:14:00Z</dcterms:created>
  <dcterms:modified xsi:type="dcterms:W3CDTF">2022-03-14T18:41:00Z</dcterms:modified>
</cp:coreProperties>
</file>